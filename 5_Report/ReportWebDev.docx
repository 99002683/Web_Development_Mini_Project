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C9A50" w14:textId="202F60C1" w:rsidR="00746D2E" w:rsidRPr="00E319F9" w:rsidRDefault="008C657A" w:rsidP="00746D2E">
      <w:pPr>
        <w:tabs>
          <w:tab w:val="left" w:pos="9630"/>
        </w:tabs>
        <w:ind w:firstLine="0"/>
        <w:jc w:val="both"/>
        <w:rPr>
          <w:rFonts w:ascii="Times New Roman" w:hAnsi="Times New Roman"/>
          <w:sz w:val="24"/>
          <w:szCs w:val="24"/>
        </w:rPr>
      </w:pPr>
      <w:r w:rsidRPr="00E319F9">
        <w:rPr>
          <w:rFonts w:ascii="Times New Roman" w:hAnsi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216400" cy="320992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320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C" w14:textId="1664E789" w:rsidR="00993D20" w:rsidRPr="008C657A" w:rsidRDefault="00993D20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 w:rsidR="003C6231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Web Development Mini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Project</w:t>
                            </w:r>
                          </w:p>
                          <w:p w14:paraId="48DC9B5D" w14:textId="77777777" w:rsidR="00993D20" w:rsidRPr="00F40045" w:rsidRDefault="00993D20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F" w14:textId="77777777" w:rsidR="00993D20" w:rsidRPr="00F40045" w:rsidRDefault="00993D20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993D20" w:rsidRPr="00417AA7" w:rsidRDefault="00993D20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32pt;height:25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" filled="f" stroked="f" strokeweight=".5pt">
                <v:textbox>
                  <w:txbxContent>
                    <w:p w14:paraId="48DC9B5C" w14:textId="1664E789" w:rsidR="00993D20" w:rsidRPr="008C657A" w:rsidRDefault="00993D20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 w:rsidR="003C6231">
                        <w:rPr>
                          <w:rFonts w:ascii="Arial" w:hAnsi="Arial" w:cs="Arial"/>
                          <w:sz w:val="48"/>
                          <w:szCs w:val="18"/>
                        </w:rPr>
                        <w:t>Web Development Mini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Project</w:t>
                      </w:r>
                    </w:p>
                    <w:p w14:paraId="48DC9B5D" w14:textId="77777777" w:rsidR="00993D20" w:rsidRPr="00F40045" w:rsidRDefault="00993D20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F" w14:textId="77777777" w:rsidR="00993D20" w:rsidRPr="00F40045" w:rsidRDefault="00993D20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993D20" w:rsidRPr="00417AA7" w:rsidRDefault="00993D20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E319F9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E319F9">
        <w:rPr>
          <w:rFonts w:ascii="Times New Roman" w:hAnsi="Times New Roman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="http://schemas.openxmlformats.org/drawingml/2006/main" xmlns:pic="http://schemas.openxmlformats.org/drawingml/2006/picture" xmlns:a14="http://schemas.microsoft.com/office/drawing/2010/main">
            <w:pict w14:anchorId="76F43CE0">
              <v:group id="Group 7" style="position:absolute;margin-left:-19pt;margin-top:-38.1pt;width:62.9pt;height:66.5pt;z-index:251658241;mso-position-horizontal-relative:margin;mso-width-relative:margin;mso-height-relative:margin" coordsize="15335,16208" o:spid="_x0000_s1026" w14:anchorId="1A34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style="position:absolute;width:12334;height:16208;visibility:visible;mso-wrap-style:square;v-text-anchor:top" coordsize="777,1021" o:spid="_x0000_s1027" fillcolor="#058eff" stroked="f" path="m621,l,1021r621,l777,785r-546,l699,,621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>
                  <v:path arrowok="t" o:connecttype="custom" o:connectlocs="985838,0;0,1620837;985838,1620837;1233488,1246187;366713,1246187;1109663,0;985838,0" o:connectangles="0,0,0,0,0,0,0"/>
                </v:shape>
                <v:shape id="Freeform 106" style="position:absolute;left:7191;width:8144;height:11366;visibility:visible;mso-wrap-style:square;v-text-anchor:top" coordsize="513,716" o:spid="_x0000_s1028" fillcolor="#058eff" stroked="f" path="m435,r78,l78,716,,716,43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E319F9">
        <w:rPr>
          <w:rFonts w:ascii="Times New Roman" w:hAnsi="Times New Roman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="http://schemas.openxmlformats.org/drawingml/2006/main" xmlns:pic="http://schemas.openxmlformats.org/drawingml/2006/picture" xmlns:a14="http://schemas.microsoft.com/office/drawing/2010/main">
            <w:pict w14:anchorId="0C2EDFF8">
              <v:group id="Group 10" style="position:absolute;margin-left:375.5pt;margin-top:.6pt;width:58.85pt;height:63.7pt;z-index:251658242;mso-width-relative:margin;mso-height-relative:margin" coordsize="15001,16240" coordorigin="48550,10748" o:spid="_x0000_s1026" w14:anchorId="1D2DDD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style="position:absolute;left:51058;top:10748;width:12493;height:3937;visibility:visible;mso-wrap-style:square;v-text-anchor:top" coordsize="787,248" o:spid="_x0000_s1027" fillcolor="#058eff" stroked="f" path="m402,248r231,l787,,151,,,246r402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>
                  <v:path arrowok="t" o:connecttype="custom" o:connectlocs="638175,393700;1004888,393700;1249363,0;239713,0;0,390525;638175,393700" o:connectangles="0,0,0,0,0,0"/>
                </v:shape>
                <v:shape id="Freeform 102" style="position:absolute;left:52375;top:15749;width:8097;height:11240;visibility:visible;mso-wrap-style:square;v-text-anchor:top" coordsize="510,708" o:spid="_x0000_s1028" fillcolor="#058eff" stroked="f" path="m435,r75,l78,708,,708,43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>
                  <v:path arrowok="t" o:connecttype="custom" o:connectlocs="690563,0;809625,0;123825,1123950;0,1123950;690563,0" o:connectangles="0,0,0,0,0"/>
                </v:shape>
                <v:shape id="Freeform 103" style="position:absolute;left:48550;top:15749;width:8032;height:11240;visibility:visible;mso-wrap-style:square;v-text-anchor:top" coordsize="506,708" o:spid="_x0000_s1029" fillcolor="#058eff" stroked="f" path="m430,r76,l76,708,,708,430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E319F9">
        <w:rPr>
          <w:rFonts w:ascii="Times New Roman" w:hAnsi="Times New Roman"/>
          <w:sz w:val="24"/>
          <w:szCs w:val="24"/>
        </w:rPr>
        <w:t>./</w:t>
      </w:r>
    </w:p>
    <w:p w14:paraId="48DC9A51" w14:textId="578C2ED0" w:rsidR="00963DA6" w:rsidRPr="00E319F9" w:rsidRDefault="002006D8" w:rsidP="00963DA6">
      <w:pPr>
        <w:ind w:firstLine="0"/>
        <w:rPr>
          <w:rFonts w:ascii="Times New Roman" w:hAnsi="Times New Roman"/>
          <w:sz w:val="24"/>
          <w:szCs w:val="24"/>
        </w:rPr>
      </w:pPr>
      <w:r w:rsidRPr="00E319F9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E319F9">
        <w:rPr>
          <w:rFonts w:ascii="Times New Roman" w:hAnsi="Times New Roman"/>
          <w:sz w:val="24"/>
          <w:szCs w:val="24"/>
        </w:rPr>
        <w:br w:type="page"/>
      </w:r>
    </w:p>
    <w:tbl>
      <w:tblPr>
        <w:tblpPr w:leftFromText="180" w:rightFromText="180" w:vertAnchor="page" w:horzAnchor="margin" w:tblpXSpec="center" w:tblpY="2371"/>
        <w:tblW w:w="10154" w:type="dxa"/>
        <w:jc w:val="center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left w:w="56" w:type="dxa"/>
          <w:right w:w="72" w:type="dxa"/>
        </w:tblCellMar>
        <w:tblLook w:val="0000" w:firstRow="0" w:lastRow="0" w:firstColumn="0" w:lastColumn="0" w:noHBand="0" w:noVBand="0"/>
      </w:tblPr>
      <w:tblGrid>
        <w:gridCol w:w="1162"/>
        <w:gridCol w:w="1440"/>
        <w:gridCol w:w="1710"/>
        <w:gridCol w:w="3510"/>
        <w:gridCol w:w="2332"/>
      </w:tblGrid>
      <w:tr w:rsidR="00070A81" w:rsidRPr="00E319F9" w14:paraId="41B0C1DE" w14:textId="629786BB" w:rsidTr="00070A81">
        <w:trPr>
          <w:cantSplit/>
          <w:trHeight w:val="525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  <w:vAlign w:val="center"/>
          </w:tcPr>
          <w:p w14:paraId="474E2E5E" w14:textId="4DE8E4CA" w:rsidR="00070A81" w:rsidRPr="00E319F9" w:rsidRDefault="00070A81" w:rsidP="0043770D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bookmarkStart w:id="1" w:name="_Toc229759047"/>
            <w:bookmarkStart w:id="2" w:name="_Toc229764175"/>
            <w:r>
              <w:rPr>
                <w:rStyle w:val="Strong"/>
                <w:rFonts w:ascii="Times New Roman" w:hAnsi="Times New Roman"/>
                <w:color w:val="FFFFFF"/>
              </w:rPr>
              <w:lastRenderedPageBreak/>
              <w:t>Date</w:t>
            </w: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</w:tcPr>
          <w:p w14:paraId="44EFCEB4" w14:textId="62FC7447" w:rsidR="00070A81" w:rsidRDefault="00070A81" w:rsidP="00993D20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</w:p>
          <w:p w14:paraId="0A05A828" w14:textId="35B8F447" w:rsidR="00070A81" w:rsidRDefault="00070A81" w:rsidP="00993D20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>
              <w:rPr>
                <w:rStyle w:val="Strong"/>
                <w:rFonts w:ascii="Times New Roman" w:hAnsi="Times New Roman"/>
                <w:color w:val="FFFFFF"/>
              </w:rPr>
              <w:t>PS No</w:t>
            </w:r>
          </w:p>
          <w:p w14:paraId="0943527B" w14:textId="3826D616" w:rsidR="00070A81" w:rsidRPr="00E319F9" w:rsidRDefault="00070A81" w:rsidP="00993D20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</w:p>
        </w:tc>
        <w:tc>
          <w:tcPr>
            <w:tcW w:w="17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  <w:vAlign w:val="center"/>
          </w:tcPr>
          <w:p w14:paraId="6DC45A4A" w14:textId="5E136E88" w:rsidR="00070A81" w:rsidRPr="00E319F9" w:rsidRDefault="00070A81" w:rsidP="0043770D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>
              <w:rPr>
                <w:rStyle w:val="Strong"/>
                <w:rFonts w:ascii="Times New Roman" w:hAnsi="Times New Roman"/>
                <w:color w:val="FFFFFF"/>
              </w:rPr>
              <w:t>Name</w:t>
            </w:r>
          </w:p>
        </w:tc>
        <w:tc>
          <w:tcPr>
            <w:tcW w:w="3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  <w:vAlign w:val="center"/>
          </w:tcPr>
          <w:p w14:paraId="20C8BED2" w14:textId="1F226E3F" w:rsidR="00070A81" w:rsidRPr="00E319F9" w:rsidRDefault="00070A81" w:rsidP="0043770D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>
              <w:rPr>
                <w:rStyle w:val="Strong"/>
                <w:rFonts w:ascii="Times New Roman" w:hAnsi="Times New Roman"/>
                <w:color w:val="FFFFFF"/>
              </w:rPr>
              <w:t>Email ID</w:t>
            </w: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</w:tcPr>
          <w:p w14:paraId="09387644" w14:textId="77777777" w:rsidR="00070A81" w:rsidRDefault="00070A81" w:rsidP="0043770D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</w:p>
          <w:p w14:paraId="6A18A9B8" w14:textId="7713A0F4" w:rsidR="00070A81" w:rsidRDefault="00070A81" w:rsidP="0043770D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>
              <w:rPr>
                <w:rStyle w:val="Strong"/>
                <w:rFonts w:ascii="Times New Roman" w:hAnsi="Times New Roman"/>
                <w:color w:val="FFFFFF"/>
              </w:rPr>
              <w:t>To be Reviewed By</w:t>
            </w:r>
          </w:p>
        </w:tc>
      </w:tr>
      <w:tr w:rsidR="00070A81" w:rsidRPr="00E319F9" w14:paraId="35F03C0C" w14:textId="4F33E65D" w:rsidTr="00070A81">
        <w:trPr>
          <w:cantSplit/>
          <w:trHeight w:val="273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8B9B8FF" w14:textId="57D86C43" w:rsidR="00070A81" w:rsidRPr="00E319F9" w:rsidRDefault="00070A81" w:rsidP="0043770D">
            <w:pPr>
              <w:pStyle w:val="TableText"/>
              <w:spacing w:after="0"/>
              <w:ind w:left="-54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003F51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/11/2020</w:t>
            </w: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71746F" w14:textId="00C3665C" w:rsidR="00070A81" w:rsidRPr="00E319F9" w:rsidRDefault="00070A81" w:rsidP="0043770D">
            <w:pPr>
              <w:pStyle w:val="TableText"/>
              <w:spacing w:after="0"/>
              <w:ind w:left="-54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99</w:t>
            </w:r>
            <w:r w:rsidR="00003F51">
              <w:rPr>
                <w:rFonts w:ascii="Times New Roman" w:hAnsi="Times New Roman"/>
              </w:rPr>
              <w:t>002652</w:t>
            </w:r>
          </w:p>
        </w:tc>
        <w:tc>
          <w:tcPr>
            <w:tcW w:w="17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50A4108" w14:textId="4712FF46" w:rsidR="00070A81" w:rsidRPr="00E319F9" w:rsidRDefault="00003F51" w:rsidP="0043770D">
            <w:pPr>
              <w:pStyle w:val="TableText"/>
              <w:spacing w:after="0"/>
              <w:ind w:left="-54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Nishant Raj</w:t>
            </w:r>
          </w:p>
        </w:tc>
        <w:tc>
          <w:tcPr>
            <w:tcW w:w="3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223532E" w14:textId="0616BED6" w:rsidR="00070A81" w:rsidRPr="00A8497A" w:rsidRDefault="00003F51" w:rsidP="00A8497A">
            <w:pPr>
              <w:rPr>
                <w:lang w:bidi="ar-SA"/>
              </w:rPr>
            </w:pPr>
            <w:r>
              <w:rPr>
                <w:lang w:bidi="ar-SA"/>
              </w:rPr>
              <w:t>nishant.raj</w:t>
            </w:r>
            <w:r w:rsidR="003C6231" w:rsidRPr="003C6231">
              <w:rPr>
                <w:lang w:bidi="ar-SA"/>
              </w:rPr>
              <w:t>@ltts.com</w:t>
            </w: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519548E" w14:textId="77777777" w:rsidR="00070A81" w:rsidRPr="00A8497A" w:rsidRDefault="00070A81" w:rsidP="00A8497A">
            <w:pPr>
              <w:rPr>
                <w:lang w:bidi="ar-SA"/>
              </w:rPr>
            </w:pPr>
          </w:p>
        </w:tc>
      </w:tr>
      <w:tr w:rsidR="003C6231" w:rsidRPr="00E319F9" w14:paraId="26C749AF" w14:textId="07CD8C1A" w:rsidTr="00070A81">
        <w:trPr>
          <w:cantSplit/>
          <w:trHeight w:val="273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C43006C" w14:textId="64298DB2" w:rsidR="003C6231" w:rsidRDefault="003C6231" w:rsidP="00003F51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1741476" w14:textId="7E46F2A1" w:rsidR="003C6231" w:rsidRPr="00E319F9" w:rsidRDefault="003C6231" w:rsidP="00003F51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7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D41DBFE" w14:textId="3C87DFBB" w:rsidR="003C6231" w:rsidRDefault="003C6231" w:rsidP="00003F51">
            <w:pPr>
              <w:pStyle w:val="TableText"/>
              <w:spacing w:after="0"/>
              <w:ind w:left="-54" w:firstLine="0"/>
              <w:rPr>
                <w:rFonts w:ascii="Times New Roman" w:hAnsi="Times New Roman"/>
              </w:rPr>
            </w:pPr>
          </w:p>
        </w:tc>
        <w:tc>
          <w:tcPr>
            <w:tcW w:w="3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2A1730C" w14:textId="0C2DE2D9" w:rsidR="003C6231" w:rsidRPr="00070A81" w:rsidRDefault="003C6231" w:rsidP="003C6231">
            <w:pPr>
              <w:pStyle w:val="TableText"/>
              <w:spacing w:after="0"/>
              <w:ind w:left="-66" w:firstLine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8483FB" w14:textId="77777777" w:rsidR="003C6231" w:rsidRDefault="003C6231" w:rsidP="003C6231">
            <w:pPr>
              <w:pStyle w:val="TableText"/>
              <w:spacing w:after="0"/>
              <w:ind w:left="-66" w:firstLine="0"/>
              <w:jc w:val="right"/>
              <w:rPr>
                <w:rFonts w:ascii="Times New Roman" w:hAnsi="Times New Roman"/>
              </w:rPr>
            </w:pPr>
          </w:p>
        </w:tc>
      </w:tr>
      <w:tr w:rsidR="00070A81" w:rsidRPr="00E319F9" w14:paraId="4BB1BE5F" w14:textId="77777777" w:rsidTr="00070A81">
        <w:trPr>
          <w:cantSplit/>
          <w:trHeight w:val="273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A10B25B" w14:textId="00E9B198" w:rsidR="00070A81" w:rsidRDefault="00070A81" w:rsidP="00003F51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971A15" w14:textId="024A9F26" w:rsidR="00070A81" w:rsidRDefault="00070A81" w:rsidP="00003F51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7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8D08D58" w14:textId="57645108" w:rsidR="00070A81" w:rsidRDefault="00070A81" w:rsidP="00003F51">
            <w:pPr>
              <w:pStyle w:val="TableText"/>
              <w:spacing w:after="0"/>
              <w:ind w:left="-54" w:firstLine="0"/>
              <w:rPr>
                <w:rFonts w:ascii="Times New Roman" w:hAnsi="Times New Roman"/>
              </w:rPr>
            </w:pPr>
          </w:p>
        </w:tc>
        <w:tc>
          <w:tcPr>
            <w:tcW w:w="3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3CB2A28" w14:textId="3A6219A5" w:rsidR="00070A81" w:rsidRPr="00070A81" w:rsidRDefault="00070A81" w:rsidP="0043770D">
            <w:pPr>
              <w:pStyle w:val="TableText"/>
              <w:spacing w:after="0"/>
              <w:ind w:left="-66" w:firstLine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1D1B6B" w14:textId="77777777" w:rsidR="00070A81" w:rsidRDefault="00070A81" w:rsidP="00070A81">
            <w:pPr>
              <w:pStyle w:val="TableText"/>
              <w:spacing w:after="0"/>
              <w:ind w:left="-66" w:firstLine="0"/>
              <w:jc w:val="right"/>
              <w:rPr>
                <w:rFonts w:ascii="Times New Roman" w:hAnsi="Times New Roman"/>
              </w:rPr>
            </w:pPr>
          </w:p>
        </w:tc>
      </w:tr>
    </w:tbl>
    <w:p w14:paraId="5C3C6C0E" w14:textId="758437FF" w:rsidR="00647941" w:rsidRDefault="00647941" w:rsidP="00647941">
      <w:pPr>
        <w:ind w:firstLine="0"/>
        <w:rPr>
          <w:rStyle w:val="Strong"/>
          <w:rFonts w:ascii="Times New Roman" w:hAnsi="Times New Roman"/>
          <w:sz w:val="32"/>
        </w:rPr>
      </w:pPr>
      <w:r w:rsidRPr="00E319F9">
        <w:rPr>
          <w:rStyle w:val="Strong"/>
          <w:rFonts w:ascii="Times New Roman" w:hAnsi="Times New Roman"/>
          <w:sz w:val="32"/>
        </w:rPr>
        <w:t>Details</w:t>
      </w:r>
    </w:p>
    <w:p w14:paraId="6C651883" w14:textId="065F52FC" w:rsidR="00070A81" w:rsidRDefault="00070A81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11FF345D" w14:textId="113A97AD" w:rsidR="00070A81" w:rsidRDefault="00070A81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0FD99327" w14:textId="77777777" w:rsidR="00070A81" w:rsidRDefault="00070A81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180963E5" w14:textId="77777777" w:rsidR="00070A81" w:rsidRDefault="00070A81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7107BF35" w14:textId="77777777" w:rsidR="00A8497A" w:rsidRPr="00E319F9" w:rsidRDefault="00A8497A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32CE2635" w14:textId="77777777" w:rsidR="00B13EAE" w:rsidRPr="00E319F9" w:rsidRDefault="00B13EAE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36A1EE17" w14:textId="7D37B647" w:rsidR="00B13EAE" w:rsidRPr="00E319F9" w:rsidRDefault="00B13EAE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5D58BE66" w14:textId="77777777" w:rsidR="00B13EAE" w:rsidRPr="00E319F9" w:rsidRDefault="00B13EAE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55B97126" w14:textId="77777777" w:rsidR="00B13EAE" w:rsidRPr="00E319F9" w:rsidRDefault="00B13EAE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0DC1E0B2" w14:textId="77777777" w:rsidR="000C4CEA" w:rsidRPr="00E319F9" w:rsidRDefault="000C4CEA" w:rsidP="00647941">
      <w:pPr>
        <w:ind w:firstLine="0"/>
        <w:rPr>
          <w:rFonts w:ascii="Times New Roman" w:hAnsi="Times New Roman"/>
          <w:b/>
          <w:bCs/>
          <w:sz w:val="32"/>
          <w:szCs w:val="24"/>
        </w:rPr>
      </w:pPr>
    </w:p>
    <w:p w14:paraId="150A2ACF" w14:textId="77777777" w:rsidR="00647941" w:rsidRPr="00E319F9" w:rsidRDefault="00647941" w:rsidP="00647941">
      <w:pPr>
        <w:ind w:left="360"/>
        <w:rPr>
          <w:rStyle w:val="Strong"/>
          <w:rFonts w:ascii="Times New Roman" w:hAnsi="Times New Roman"/>
          <w:sz w:val="24"/>
          <w:szCs w:val="24"/>
        </w:rPr>
      </w:pPr>
    </w:p>
    <w:p w14:paraId="48DC9A7E" w14:textId="77777777" w:rsidR="00860730" w:rsidRPr="00E319F9" w:rsidRDefault="00860730" w:rsidP="00E164ED">
      <w:pPr>
        <w:pStyle w:val="TOCHeading"/>
        <w:jc w:val="center"/>
        <w:rPr>
          <w:rFonts w:ascii="Times New Roman" w:hAnsi="Times New Roman"/>
        </w:rPr>
      </w:pPr>
    </w:p>
    <w:bookmarkEnd w:id="1"/>
    <w:bookmarkEnd w:id="2"/>
    <w:p w14:paraId="609A23F8" w14:textId="47FB1314" w:rsidR="003A1816" w:rsidRPr="00E319F9" w:rsidRDefault="003A1816" w:rsidP="007C7F72">
      <w:pPr>
        <w:pStyle w:val="TOCHeading"/>
        <w:rPr>
          <w:rFonts w:ascii="Times New Roman" w:hAnsi="Times New Roman"/>
        </w:rPr>
      </w:pPr>
    </w:p>
    <w:p w14:paraId="0617B3E5" w14:textId="565D128F" w:rsidR="00647941" w:rsidRPr="00E319F9" w:rsidRDefault="00647941" w:rsidP="00647941">
      <w:pPr>
        <w:rPr>
          <w:rFonts w:ascii="Times New Roman" w:hAnsi="Times New Roman"/>
        </w:rPr>
      </w:pPr>
    </w:p>
    <w:p w14:paraId="4B9DE4E5" w14:textId="03630315" w:rsidR="00647941" w:rsidRPr="00E319F9" w:rsidRDefault="00647941" w:rsidP="00647941">
      <w:pPr>
        <w:rPr>
          <w:rFonts w:ascii="Times New Roman" w:hAnsi="Times New Roman"/>
        </w:rPr>
      </w:pPr>
    </w:p>
    <w:p w14:paraId="0879E099" w14:textId="46AA0840" w:rsidR="00647941" w:rsidRPr="00E319F9" w:rsidRDefault="00647941" w:rsidP="00647941">
      <w:pPr>
        <w:rPr>
          <w:rFonts w:ascii="Times New Roman" w:hAnsi="Times New Roman"/>
        </w:rPr>
      </w:pPr>
    </w:p>
    <w:p w14:paraId="040B61B6" w14:textId="43B02A28" w:rsidR="00647941" w:rsidRPr="00E319F9" w:rsidRDefault="00647941" w:rsidP="00647941">
      <w:pPr>
        <w:rPr>
          <w:rFonts w:ascii="Times New Roman" w:hAnsi="Times New Roman"/>
        </w:rPr>
      </w:pPr>
    </w:p>
    <w:p w14:paraId="584E0C5C" w14:textId="453CF85E" w:rsidR="00647941" w:rsidRPr="00E319F9" w:rsidRDefault="00647941" w:rsidP="00647941">
      <w:pPr>
        <w:rPr>
          <w:rFonts w:ascii="Times New Roman" w:hAnsi="Times New Roman"/>
        </w:rPr>
      </w:pPr>
    </w:p>
    <w:p w14:paraId="4F110AE9" w14:textId="5BDC6189" w:rsidR="00647941" w:rsidRPr="00E319F9" w:rsidRDefault="00647941" w:rsidP="00647941">
      <w:pPr>
        <w:rPr>
          <w:rFonts w:ascii="Times New Roman" w:hAnsi="Times New Roman"/>
        </w:rPr>
      </w:pPr>
    </w:p>
    <w:p w14:paraId="3096BD41" w14:textId="21E74374" w:rsidR="00647941" w:rsidRPr="00E319F9" w:rsidRDefault="00647941" w:rsidP="00647941">
      <w:pPr>
        <w:rPr>
          <w:rFonts w:ascii="Times New Roman" w:hAnsi="Times New Roman"/>
        </w:rPr>
      </w:pPr>
    </w:p>
    <w:p w14:paraId="40136EA4" w14:textId="44885794" w:rsidR="00647941" w:rsidRPr="00E319F9" w:rsidRDefault="00647941" w:rsidP="00647941">
      <w:pPr>
        <w:rPr>
          <w:rFonts w:ascii="Times New Roman" w:hAnsi="Times New Roman"/>
        </w:rPr>
      </w:pPr>
    </w:p>
    <w:p w14:paraId="3D94A5FA" w14:textId="0AB0402A" w:rsidR="00647941" w:rsidRPr="00E319F9" w:rsidRDefault="00647941" w:rsidP="00647941">
      <w:pPr>
        <w:rPr>
          <w:rFonts w:ascii="Times New Roman" w:hAnsi="Times New Roman"/>
        </w:rPr>
      </w:pPr>
    </w:p>
    <w:p w14:paraId="269A44A8" w14:textId="074899C1" w:rsidR="00647941" w:rsidRPr="00E319F9" w:rsidRDefault="00647941" w:rsidP="00647941">
      <w:pPr>
        <w:rPr>
          <w:rFonts w:ascii="Times New Roman" w:hAnsi="Times New Roman"/>
        </w:rPr>
      </w:pPr>
    </w:p>
    <w:p w14:paraId="073F47D9" w14:textId="21B4154B" w:rsidR="00647941" w:rsidRPr="00E319F9" w:rsidRDefault="00647941" w:rsidP="00647941">
      <w:pPr>
        <w:rPr>
          <w:rFonts w:ascii="Times New Roman" w:hAnsi="Times New Roman"/>
        </w:rPr>
      </w:pPr>
    </w:p>
    <w:p w14:paraId="14A1A056" w14:textId="1790BEAA" w:rsidR="00647941" w:rsidRPr="00E319F9" w:rsidRDefault="00647941" w:rsidP="00647941">
      <w:pPr>
        <w:rPr>
          <w:rFonts w:ascii="Times New Roman" w:hAnsi="Times New Roman"/>
        </w:rPr>
      </w:pPr>
    </w:p>
    <w:p w14:paraId="26EF34CF" w14:textId="41C9B3C1" w:rsidR="00647941" w:rsidRPr="00E319F9" w:rsidRDefault="00647941" w:rsidP="00647941">
      <w:pPr>
        <w:rPr>
          <w:rFonts w:ascii="Times New Roman" w:hAnsi="Times New Roman"/>
        </w:rPr>
      </w:pPr>
    </w:p>
    <w:p w14:paraId="7201C2AF" w14:textId="4896B008" w:rsidR="00647941" w:rsidRPr="00E319F9" w:rsidRDefault="00647941" w:rsidP="00647941">
      <w:pPr>
        <w:rPr>
          <w:rFonts w:ascii="Times New Roman" w:hAnsi="Times New Roman"/>
        </w:rPr>
      </w:pPr>
    </w:p>
    <w:p w14:paraId="57EBF181" w14:textId="119CD076" w:rsidR="00647941" w:rsidRPr="00E319F9" w:rsidRDefault="00647941" w:rsidP="00647941">
      <w:pPr>
        <w:rPr>
          <w:rFonts w:ascii="Times New Roman" w:hAnsi="Times New Roman"/>
        </w:rPr>
      </w:pPr>
    </w:p>
    <w:p w14:paraId="691AF693" w14:textId="3F677938" w:rsidR="7C493704" w:rsidRPr="001821AE" w:rsidRDefault="7C493704" w:rsidP="001821AE">
      <w:pPr>
        <w:ind w:firstLine="0"/>
        <w:rPr>
          <w:rFonts w:ascii="Times New Roman" w:hAnsi="Times New Roman"/>
          <w:sz w:val="24"/>
          <w:szCs w:val="24"/>
        </w:rPr>
      </w:pPr>
    </w:p>
    <w:sdt>
      <w:sdtPr>
        <w:rPr>
          <w:rFonts w:ascii="Times New Roman" w:hAnsi="Times New Roman"/>
          <w:sz w:val="16"/>
          <w:szCs w:val="16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57EA31B" w14:textId="63506DDE" w:rsidR="00821F9D" w:rsidRPr="003E624F" w:rsidRDefault="00821F9D">
          <w:pPr>
            <w:pStyle w:val="TOCHeading"/>
            <w:rPr>
              <w:rFonts w:ascii="Times New Roman" w:hAnsi="Times New Roman"/>
              <w:sz w:val="16"/>
              <w:szCs w:val="16"/>
            </w:rPr>
          </w:pPr>
          <w:r w:rsidRPr="003E624F">
            <w:rPr>
              <w:rFonts w:ascii="Times New Roman" w:hAnsi="Times New Roman"/>
              <w:sz w:val="16"/>
              <w:szCs w:val="16"/>
            </w:rPr>
            <w:t>Table of Contents</w:t>
          </w:r>
        </w:p>
        <w:p w14:paraId="16858E66" w14:textId="75DC7DAA" w:rsidR="00296BE0" w:rsidRDefault="00821F9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3E624F">
            <w:rPr>
              <w:rFonts w:ascii="Times New Roman" w:hAnsi="Times New Roman" w:cs="Times New Roman"/>
              <w:caps w:val="0"/>
              <w:sz w:val="16"/>
              <w:szCs w:val="16"/>
            </w:rPr>
            <w:fldChar w:fldCharType="begin"/>
          </w:r>
          <w:r w:rsidRPr="003E624F">
            <w:rPr>
              <w:rFonts w:ascii="Times New Roman" w:hAnsi="Times New Roman" w:cs="Times New Roman"/>
              <w:sz w:val="16"/>
              <w:szCs w:val="16"/>
            </w:rPr>
            <w:instrText xml:space="preserve"> TOC \o "1-3" \h \z \u </w:instrText>
          </w:r>
          <w:r w:rsidRPr="003E624F">
            <w:rPr>
              <w:rFonts w:ascii="Times New Roman" w:hAnsi="Times New Roman" w:cs="Times New Roman"/>
              <w:caps w:val="0"/>
              <w:sz w:val="16"/>
              <w:szCs w:val="16"/>
            </w:rPr>
            <w:fldChar w:fldCharType="separate"/>
          </w:r>
          <w:hyperlink w:anchor="_Toc56160450" w:history="1">
            <w:r w:rsidR="00296BE0" w:rsidRPr="00614160">
              <w:rPr>
                <w:rStyle w:val="Hyperlink"/>
                <w:rFonts w:asciiTheme="majorHAnsi" w:hAnsiTheme="majorHAnsi"/>
                <w:noProof/>
              </w:rPr>
              <w:t>Quote Site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_Toc56160450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5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1CB4A02B" w14:textId="2CA5F6A0" w:rsidR="00296BE0" w:rsidRDefault="00296BE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1" w:history="1">
            <w:r w:rsidRPr="00614160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1658A" w14:textId="24E78DF5" w:rsidR="00296BE0" w:rsidRDefault="00296BE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2" w:history="1">
            <w:r w:rsidRPr="00614160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noProof/>
              </w:rPr>
              <w:t>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149C2" w14:textId="5125A2EB" w:rsidR="00296BE0" w:rsidRDefault="00296BE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53" w:history="1">
            <w:r w:rsidRPr="00614160">
              <w:rPr>
                <w:rStyle w:val="Hyperlink"/>
                <w:b/>
                <w:bCs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b/>
                <w:bCs/>
                <w:noProof/>
              </w:rPr>
              <w:t>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5D28" w14:textId="0C232FF2" w:rsidR="00296BE0" w:rsidRDefault="00296BE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4" w:history="1">
            <w:r w:rsidRPr="00614160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noProof/>
              </w:rPr>
              <w:t>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C4E3" w14:textId="646C27BB" w:rsidR="00296BE0" w:rsidRDefault="00296BE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5" w:history="1">
            <w:r w:rsidRPr="00614160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noProof/>
              </w:rPr>
              <w:t>Detailed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70DF6" w14:textId="684C4AF2" w:rsidR="00296BE0" w:rsidRDefault="00296BE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56" w:history="1">
            <w:r w:rsidRPr="00614160">
              <w:rPr>
                <w:rStyle w:val="Hyperlink"/>
                <w:b/>
                <w:bCs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b/>
                <w:bCs/>
                <w:noProof/>
              </w:rPr>
              <w:t>High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F5383" w14:textId="511630AF" w:rsidR="00296BE0" w:rsidRDefault="00296BE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57" w:history="1">
            <w:r w:rsidRPr="00614160">
              <w:rPr>
                <w:rStyle w:val="Hyperlink"/>
                <w:b/>
                <w:bCs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b/>
                <w:bCs/>
                <w:noProof/>
              </w:rPr>
              <w:t>Low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38475" w14:textId="07E39391" w:rsidR="00296BE0" w:rsidRDefault="00296BE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8" w:history="1">
            <w:r w:rsidRPr="00614160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noProof/>
              </w:rPr>
              <w:t>Design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5B5E" w14:textId="4BCFEC5B" w:rsidR="00296BE0" w:rsidRDefault="00296BE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59" w:history="1">
            <w:r w:rsidRPr="00614160">
              <w:rPr>
                <w:rStyle w:val="Hyperlink"/>
                <w:b/>
                <w:bCs/>
                <w:noProof/>
              </w:rPr>
              <w:t>6.1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b/>
                <w:bCs/>
                <w:noProof/>
              </w:rPr>
              <w:t>Behavioral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6D6F9" w14:textId="25A07414" w:rsidR="00296BE0" w:rsidRDefault="00296BE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160460" w:history="1">
            <w:r w:rsidRPr="00614160">
              <w:rPr>
                <w:rStyle w:val="Hyperlink"/>
                <w:noProof/>
              </w:rPr>
              <w:t>5.1.1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06A4" w14:textId="50B37387" w:rsidR="00296BE0" w:rsidRDefault="00296BE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160461" w:history="1">
            <w:r w:rsidRPr="00614160">
              <w:rPr>
                <w:rStyle w:val="Hyperlink"/>
                <w:noProof/>
              </w:rPr>
              <w:t>5.1.2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A8E7" w14:textId="17B55646" w:rsidR="00296BE0" w:rsidRDefault="00296BE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62" w:history="1">
            <w:r w:rsidRPr="00614160">
              <w:rPr>
                <w:rStyle w:val="Hyperlink"/>
                <w:b/>
                <w:bCs/>
                <w:noProof/>
              </w:rPr>
              <w:t>6.2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b/>
                <w:bCs/>
                <w:noProof/>
              </w:rPr>
              <w:t>Structural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D9243" w14:textId="70F79352" w:rsidR="00296BE0" w:rsidRDefault="00296BE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160463" w:history="1">
            <w:r w:rsidRPr="00614160">
              <w:rPr>
                <w:rStyle w:val="Hyperlink"/>
                <w:noProof/>
              </w:rPr>
              <w:t>6.2.1 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0735" w14:textId="1A7CEEE1" w:rsidR="00296BE0" w:rsidRDefault="00296BE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160464" w:history="1">
            <w:r w:rsidRPr="00614160">
              <w:rPr>
                <w:rStyle w:val="Hyperlink"/>
                <w:noProof/>
              </w:rPr>
              <w:t>6.2.2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4143" w14:textId="4BB38AF2" w:rsidR="00296BE0" w:rsidRDefault="00296BE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65" w:history="1">
            <w:r w:rsidRPr="00614160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A8C58" w14:textId="14B9E697" w:rsidR="00296BE0" w:rsidRDefault="00296BE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66" w:history="1">
            <w:r w:rsidRPr="00614160">
              <w:rPr>
                <w:rStyle w:val="Hyperlink"/>
                <w:b/>
                <w:bCs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b/>
                <w:bCs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E01C" w14:textId="0CB99B19" w:rsidR="00296BE0" w:rsidRDefault="00296BE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67" w:history="1">
            <w:r w:rsidRPr="00614160">
              <w:rPr>
                <w:rStyle w:val="Hyperlink"/>
                <w:b/>
                <w:bCs/>
                <w:noProof/>
              </w:rPr>
              <w:t>7.2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b/>
                <w:bCs/>
                <w:noProof/>
              </w:rPr>
              <w:t>Integration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091B3" w14:textId="6BF7AD3B" w:rsidR="00296BE0" w:rsidRDefault="00296BE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68" w:history="1">
            <w:r w:rsidRPr="00614160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14160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_Toc56160468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342DE" w14:textId="6EB4509D" w:rsidR="003E624F" w:rsidRPr="003E624F" w:rsidRDefault="00821F9D" w:rsidP="00F820B5">
          <w:pPr>
            <w:ind w:firstLine="0"/>
            <w:rPr>
              <w:rFonts w:ascii="Times New Roman" w:hAnsi="Times New Roman"/>
              <w:b/>
              <w:bCs/>
              <w:noProof/>
              <w:sz w:val="16"/>
              <w:szCs w:val="16"/>
            </w:rPr>
          </w:pPr>
          <w:r w:rsidRPr="003E624F">
            <w:rPr>
              <w:rFonts w:ascii="Times New Roman" w:hAnsi="Times New Roman"/>
              <w:b/>
              <w:bCs/>
              <w:noProof/>
              <w:sz w:val="16"/>
              <w:szCs w:val="16"/>
            </w:rPr>
            <w:fldChar w:fldCharType="end"/>
          </w:r>
        </w:p>
        <w:p w14:paraId="251D99EC" w14:textId="7BA6C7D9" w:rsidR="00296BE0" w:rsidRPr="00296BE0" w:rsidRDefault="00505E2F" w:rsidP="00296BE0">
          <w:pPr>
            <w:ind w:firstLine="0"/>
            <w:rPr>
              <w:rFonts w:ascii="Times New Roman" w:hAnsi="Times New Roman"/>
              <w:sz w:val="24"/>
              <w:szCs w:val="24"/>
            </w:rPr>
          </w:pPr>
        </w:p>
      </w:sdtContent>
    </w:sdt>
    <w:p w14:paraId="5E687CE3" w14:textId="27B18B0B" w:rsidR="003E624F" w:rsidRDefault="003E624F" w:rsidP="001821AE">
      <w:pPr>
        <w:ind w:firstLine="0"/>
        <w:rPr>
          <w:rFonts w:ascii="Times New Roman" w:hAnsi="Times New Roman"/>
        </w:rPr>
      </w:pPr>
    </w:p>
    <w:p w14:paraId="27F1A75B" w14:textId="42D7E0C3" w:rsidR="00ED45AB" w:rsidRDefault="00ED45AB" w:rsidP="00ED45AB">
      <w:pPr>
        <w:rPr>
          <w:rFonts w:ascii="Times New Roman" w:hAnsi="Times New Roman"/>
        </w:rPr>
      </w:pPr>
      <w:r w:rsidRPr="00E319F9">
        <w:rPr>
          <w:rFonts w:ascii="Times New Roman" w:hAnsi="Times New Roman"/>
        </w:rPr>
        <w:t>List of Tables</w:t>
      </w:r>
    </w:p>
    <w:p w14:paraId="6ED66EEE" w14:textId="77777777" w:rsidR="00CA0E5D" w:rsidRPr="00E319F9" w:rsidRDefault="00CA0E5D" w:rsidP="00ED45AB">
      <w:pPr>
        <w:rPr>
          <w:rFonts w:ascii="Times New Roman" w:hAnsi="Times New Roman"/>
        </w:rPr>
      </w:pPr>
    </w:p>
    <w:p w14:paraId="0160BC0D" w14:textId="73795E28" w:rsidR="00296BE0" w:rsidRDefault="00ED45AB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r w:rsidRPr="00E319F9">
        <w:rPr>
          <w:rFonts w:ascii="Times New Roman" w:hAnsi="Times New Roman" w:cs="Times New Roman"/>
          <w:i w:val="0"/>
          <w:iCs w:val="0"/>
        </w:rPr>
        <w:fldChar w:fldCharType="begin"/>
      </w:r>
      <w:r w:rsidRPr="00E319F9">
        <w:rPr>
          <w:rFonts w:ascii="Times New Roman" w:hAnsi="Times New Roman" w:cs="Times New Roman"/>
          <w:i w:val="0"/>
          <w:iCs w:val="0"/>
        </w:rPr>
        <w:instrText xml:space="preserve"> TOC \h \z \c "Table" </w:instrText>
      </w:r>
      <w:r w:rsidRPr="00E319F9">
        <w:rPr>
          <w:rFonts w:ascii="Times New Roman" w:hAnsi="Times New Roman" w:cs="Times New Roman"/>
          <w:i w:val="0"/>
          <w:iCs w:val="0"/>
        </w:rPr>
        <w:fldChar w:fldCharType="separate"/>
      </w:r>
      <w:hyperlink w:anchor="_Toc56160575" w:history="1">
        <w:r w:rsidR="00296BE0" w:rsidRPr="00817677">
          <w:rPr>
            <w:rStyle w:val="Hyperlink"/>
            <w:noProof/>
          </w:rPr>
          <w:t>Table 1: SWOT Analysis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_Toc56160575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5</w:t>
        </w:r>
        <w:r w:rsidR="00296BE0">
          <w:rPr>
            <w:noProof/>
            <w:webHidden/>
          </w:rPr>
          <w:fldChar w:fldCharType="end"/>
        </w:r>
      </w:hyperlink>
    </w:p>
    <w:p w14:paraId="771AFC03" w14:textId="33B1FE2B" w:rsidR="00296BE0" w:rsidRDefault="00296BE0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76" w:history="1">
        <w:r w:rsidRPr="00817677">
          <w:rPr>
            <w:rStyle w:val="Hyperlink"/>
            <w:noProof/>
          </w:rPr>
          <w:t>Table 2: High Level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42EF42" w14:textId="2096AA32" w:rsidR="00296BE0" w:rsidRDefault="00296BE0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77" w:history="1">
        <w:r w:rsidRPr="00817677">
          <w:rPr>
            <w:rStyle w:val="Hyperlink"/>
            <w:noProof/>
          </w:rPr>
          <w:t>Table 3: Low Level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E19935" w14:textId="789B54FA" w:rsidR="00296BE0" w:rsidRDefault="00296BE0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78" w:history="1">
        <w:r w:rsidRPr="00817677">
          <w:rPr>
            <w:rStyle w:val="Hyperlink"/>
            <w:noProof/>
          </w:rPr>
          <w:t>Table 4: Unit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BF651C" w14:textId="2CFA9917" w:rsidR="00296BE0" w:rsidRDefault="00296BE0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79" w:history="1">
        <w:r w:rsidRPr="00817677">
          <w:rPr>
            <w:rStyle w:val="Hyperlink"/>
            <w:noProof/>
          </w:rPr>
          <w:t>Table 5: Integration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2F6BE5" w14:textId="4F761DC4" w:rsidR="00ED45AB" w:rsidRPr="00E319F9" w:rsidRDefault="00ED45AB" w:rsidP="00ED45AB">
      <w:pPr>
        <w:rPr>
          <w:rFonts w:ascii="Times New Roman" w:hAnsi="Times New Roman"/>
        </w:rPr>
      </w:pPr>
      <w:r w:rsidRPr="00E319F9">
        <w:rPr>
          <w:rFonts w:ascii="Times New Roman" w:hAnsi="Times New Roman"/>
        </w:rPr>
        <w:fldChar w:fldCharType="end"/>
      </w:r>
    </w:p>
    <w:p w14:paraId="17C386A3" w14:textId="7E1F28E3" w:rsidR="003127AB" w:rsidRDefault="003127AB" w:rsidP="00CB7662">
      <w:pPr>
        <w:ind w:firstLine="0"/>
        <w:rPr>
          <w:rFonts w:ascii="Times New Roman" w:hAnsi="Times New Roman"/>
        </w:rPr>
      </w:pPr>
    </w:p>
    <w:p w14:paraId="23C73DDC" w14:textId="336A955A" w:rsidR="00ED45AB" w:rsidRDefault="00ED45AB" w:rsidP="00ED45AB">
      <w:pPr>
        <w:rPr>
          <w:rFonts w:ascii="Times New Roman" w:hAnsi="Times New Roman"/>
        </w:rPr>
      </w:pPr>
      <w:r w:rsidRPr="00E319F9">
        <w:rPr>
          <w:rFonts w:ascii="Times New Roman" w:hAnsi="Times New Roman"/>
        </w:rPr>
        <w:t>List of Figures</w:t>
      </w:r>
    </w:p>
    <w:p w14:paraId="1AF05EF6" w14:textId="77777777" w:rsidR="00CA0E5D" w:rsidRPr="00E319F9" w:rsidRDefault="00CA0E5D" w:rsidP="00ED45AB">
      <w:pPr>
        <w:rPr>
          <w:rFonts w:ascii="Times New Roman" w:hAnsi="Times New Roman"/>
        </w:rPr>
      </w:pPr>
    </w:p>
    <w:p w14:paraId="7523EB1B" w14:textId="1A8B7104" w:rsidR="00296BE0" w:rsidRDefault="00ED45AB">
      <w:pPr>
        <w:pStyle w:val="TableofFigures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r w:rsidRPr="00E319F9">
        <w:rPr>
          <w:rFonts w:ascii="Times New Roman" w:hAnsi="Times New Roman" w:cs="Times New Roman"/>
        </w:rPr>
        <w:fldChar w:fldCharType="begin"/>
      </w:r>
      <w:r w:rsidRPr="00E319F9">
        <w:rPr>
          <w:rFonts w:ascii="Times New Roman" w:hAnsi="Times New Roman" w:cs="Times New Roman"/>
        </w:rPr>
        <w:instrText xml:space="preserve"> TOC \h \z \c "Figure" </w:instrText>
      </w:r>
      <w:r w:rsidRPr="00E319F9">
        <w:rPr>
          <w:rFonts w:ascii="Times New Roman" w:hAnsi="Times New Roman" w:cs="Times New Roman"/>
        </w:rPr>
        <w:fldChar w:fldCharType="separate"/>
      </w:r>
      <w:hyperlink w:anchor="_Toc56160585" w:history="1">
        <w:r w:rsidR="00296BE0" w:rsidRPr="00AA33E6">
          <w:rPr>
            <w:rStyle w:val="Hyperlink"/>
            <w:noProof/>
          </w:rPr>
          <w:t>Figure 1: Use Case Diagram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_Toc56160585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6</w:t>
        </w:r>
        <w:r w:rsidR="00296BE0">
          <w:rPr>
            <w:noProof/>
            <w:webHidden/>
          </w:rPr>
          <w:fldChar w:fldCharType="end"/>
        </w:r>
      </w:hyperlink>
    </w:p>
    <w:p w14:paraId="7DFF5355" w14:textId="3D685E66" w:rsidR="00296BE0" w:rsidRDefault="00296BE0">
      <w:pPr>
        <w:pStyle w:val="TableofFigures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86" w:history="1">
        <w:r w:rsidRPr="00AA33E6">
          <w:rPr>
            <w:rStyle w:val="Hyperlink"/>
            <w:noProof/>
          </w:rPr>
          <w:t>Figure 2: 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2CCCB4" w14:textId="539FB359" w:rsidR="00296BE0" w:rsidRDefault="00296BE0">
      <w:pPr>
        <w:pStyle w:val="TableofFigures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87" w:history="1">
        <w:r w:rsidRPr="00AA33E6">
          <w:rPr>
            <w:rStyle w:val="Hyperlink"/>
            <w:noProof/>
          </w:rPr>
          <w:t>Figure 3: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B5F3BA" w14:textId="7BAF890D" w:rsidR="00296BE0" w:rsidRDefault="00296BE0">
      <w:pPr>
        <w:pStyle w:val="TableofFigures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88" w:history="1">
        <w:r w:rsidRPr="00AA33E6">
          <w:rPr>
            <w:rStyle w:val="Hyperlink"/>
            <w:noProof/>
          </w:rPr>
          <w:t>Figure 4: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5839B7" w14:textId="1829A918" w:rsidR="00CC5A29" w:rsidRDefault="00ED45AB" w:rsidP="00296BE0">
      <w:pPr>
        <w:ind w:firstLine="0"/>
        <w:rPr>
          <w:rFonts w:ascii="Times New Roman" w:hAnsi="Times New Roman"/>
        </w:rPr>
      </w:pPr>
      <w:r w:rsidRPr="00E319F9">
        <w:rPr>
          <w:rFonts w:ascii="Times New Roman" w:hAnsi="Times New Roman"/>
        </w:rPr>
        <w:fldChar w:fldCharType="end"/>
      </w:r>
    </w:p>
    <w:p w14:paraId="1148AA74" w14:textId="32698F54" w:rsidR="00296BE0" w:rsidRDefault="00296BE0" w:rsidP="00296BE0">
      <w:pPr>
        <w:ind w:firstLine="0"/>
        <w:rPr>
          <w:rFonts w:ascii="Times New Roman" w:hAnsi="Times New Roman"/>
        </w:rPr>
      </w:pPr>
    </w:p>
    <w:p w14:paraId="16AC5F76" w14:textId="77777777" w:rsidR="00296BE0" w:rsidRPr="00296BE0" w:rsidRDefault="00296BE0" w:rsidP="00296BE0">
      <w:pPr>
        <w:ind w:firstLine="0"/>
        <w:rPr>
          <w:rFonts w:ascii="Times New Roman" w:hAnsi="Times New Roman"/>
        </w:rPr>
      </w:pPr>
    </w:p>
    <w:p w14:paraId="58FAD953" w14:textId="145D613E" w:rsidR="00B13EAE" w:rsidRPr="00003F51" w:rsidRDefault="00003F51" w:rsidP="00003F51">
      <w:pPr>
        <w:pStyle w:val="Heading1"/>
        <w:shd w:val="clear" w:color="auto" w:fill="FFFFFF"/>
        <w:spacing w:after="240"/>
        <w:rPr>
          <w:rFonts w:ascii="Segoe UI" w:hAnsi="Segoe UI" w:cs="Segoe UI"/>
          <w:color w:val="24292E"/>
          <w:sz w:val="48"/>
          <w:szCs w:val="48"/>
          <w:lang w:bidi="ar-SA"/>
        </w:rPr>
      </w:pPr>
      <w:bookmarkStart w:id="3" w:name="_Toc56160450"/>
      <w:r w:rsidRPr="00003F51">
        <w:rPr>
          <w:rFonts w:asciiTheme="majorHAnsi" w:hAnsiTheme="majorHAnsi" w:cstheme="minorHAnsi"/>
          <w:color w:val="24292E"/>
          <w:sz w:val="32"/>
          <w:szCs w:val="32"/>
        </w:rPr>
        <w:lastRenderedPageBreak/>
        <w:t>Quote</w:t>
      </w:r>
      <w:r>
        <w:rPr>
          <w:rFonts w:asciiTheme="majorHAnsi" w:hAnsiTheme="majorHAnsi" w:cstheme="minorHAnsi"/>
          <w:color w:val="24292E"/>
          <w:sz w:val="32"/>
          <w:szCs w:val="32"/>
        </w:rPr>
        <w:t xml:space="preserve"> </w:t>
      </w:r>
      <w:r w:rsidRPr="00003F51">
        <w:rPr>
          <w:rFonts w:asciiTheme="majorHAnsi" w:hAnsiTheme="majorHAnsi" w:cstheme="minorHAnsi"/>
          <w:color w:val="24292E"/>
          <w:sz w:val="32"/>
          <w:szCs w:val="32"/>
        </w:rPr>
        <w:t>Site</w:t>
      </w:r>
      <w:bookmarkEnd w:id="3"/>
    </w:p>
    <w:p w14:paraId="2A703BC4" w14:textId="78404FA1" w:rsidR="00B13EAE" w:rsidRPr="00420518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4" w:name="_Toc56160451"/>
      <w:r w:rsidRPr="00420518">
        <w:rPr>
          <w:sz w:val="28"/>
          <w:szCs w:val="28"/>
        </w:rPr>
        <w:t>Introduction</w:t>
      </w:r>
      <w:bookmarkEnd w:id="4"/>
    </w:p>
    <w:p w14:paraId="058CE67B" w14:textId="50459701" w:rsidR="00413149" w:rsidRDefault="00003F51" w:rsidP="00413149">
      <w:pPr>
        <w:ind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objective of this website is to generate Quotes</w:t>
      </w:r>
      <w:r w:rsidR="003C6231" w:rsidRPr="003C6231">
        <w:rPr>
          <w:rFonts w:ascii="Times New Roman" w:hAnsi="Times New Roman"/>
          <w:sz w:val="24"/>
          <w:szCs w:val="24"/>
        </w:rPr>
        <w:t xml:space="preserve">. The </w:t>
      </w:r>
      <w:r>
        <w:rPr>
          <w:rFonts w:ascii="Times New Roman" w:hAnsi="Times New Roman"/>
          <w:sz w:val="24"/>
          <w:szCs w:val="24"/>
        </w:rPr>
        <w:t xml:space="preserve">Quote generating website </w:t>
      </w:r>
      <w:r w:rsidR="003C6231" w:rsidRPr="003C6231">
        <w:rPr>
          <w:rFonts w:ascii="Times New Roman" w:hAnsi="Times New Roman"/>
          <w:sz w:val="24"/>
          <w:szCs w:val="24"/>
        </w:rPr>
        <w:t>is a</w:t>
      </w:r>
      <w:r>
        <w:rPr>
          <w:rFonts w:ascii="Times New Roman" w:hAnsi="Times New Roman"/>
          <w:sz w:val="24"/>
          <w:szCs w:val="24"/>
        </w:rPr>
        <w:t xml:space="preserve"> Web</w:t>
      </w:r>
      <w:r w:rsidR="003C6231" w:rsidRPr="003C6231">
        <w:rPr>
          <w:rFonts w:ascii="Times New Roman" w:hAnsi="Times New Roman"/>
          <w:sz w:val="24"/>
          <w:szCs w:val="24"/>
        </w:rPr>
        <w:t xml:space="preserve"> based </w:t>
      </w:r>
      <w:r>
        <w:rPr>
          <w:rFonts w:ascii="Times New Roman" w:hAnsi="Times New Roman"/>
          <w:sz w:val="24"/>
          <w:szCs w:val="24"/>
        </w:rPr>
        <w:t>website that can be accessed by anyone who has an internet connection</w:t>
      </w:r>
      <w:r w:rsidR="003C6231" w:rsidRPr="003C623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This website can generate the quotes all at a time and it can also be generated and searched</w:t>
      </w:r>
      <w:r w:rsidR="00413149">
        <w:rPr>
          <w:rFonts w:ascii="Times New Roman" w:hAnsi="Times New Roman"/>
          <w:sz w:val="24"/>
          <w:szCs w:val="24"/>
        </w:rPr>
        <w:t xml:space="preserve"> on different criteria</w:t>
      </w:r>
      <w:r>
        <w:rPr>
          <w:rFonts w:ascii="Times New Roman" w:hAnsi="Times New Roman"/>
          <w:sz w:val="24"/>
          <w:szCs w:val="24"/>
        </w:rPr>
        <w:t>.</w:t>
      </w:r>
      <w:r w:rsidR="00413149">
        <w:rPr>
          <w:rFonts w:ascii="Times New Roman" w:hAnsi="Times New Roman"/>
          <w:sz w:val="24"/>
          <w:szCs w:val="24"/>
        </w:rPr>
        <w:t xml:space="preserve"> The search criteria are based on Author and Category. There are other buttons also to clear the quote that is displayed. Using the </w:t>
      </w:r>
      <w:r w:rsidR="00296BE0">
        <w:rPr>
          <w:rFonts w:ascii="Times New Roman" w:hAnsi="Times New Roman"/>
          <w:sz w:val="24"/>
          <w:szCs w:val="24"/>
        </w:rPr>
        <w:t>Menu,</w:t>
      </w:r>
      <w:r w:rsidR="00413149">
        <w:rPr>
          <w:rFonts w:ascii="Times New Roman" w:hAnsi="Times New Roman"/>
          <w:sz w:val="24"/>
          <w:szCs w:val="24"/>
        </w:rPr>
        <w:t xml:space="preserve"> </w:t>
      </w:r>
      <w:bookmarkStart w:id="5" w:name="_GoBack"/>
      <w:bookmarkEnd w:id="5"/>
      <w:r w:rsidR="00413149">
        <w:rPr>
          <w:rFonts w:ascii="Times New Roman" w:hAnsi="Times New Roman"/>
          <w:sz w:val="24"/>
          <w:szCs w:val="24"/>
        </w:rPr>
        <w:t>we can also access the contributors of the project.</w:t>
      </w:r>
    </w:p>
    <w:p w14:paraId="2866946D" w14:textId="1249CAA3" w:rsidR="00B13EAE" w:rsidRPr="00413149" w:rsidRDefault="00B13EAE" w:rsidP="00413149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6" w:name="_Toc56160452"/>
      <w:r w:rsidRPr="00420518">
        <w:rPr>
          <w:sz w:val="28"/>
          <w:szCs w:val="28"/>
        </w:rPr>
        <w:t>Research</w:t>
      </w:r>
      <w:bookmarkEnd w:id="6"/>
    </w:p>
    <w:p w14:paraId="0258DBC3" w14:textId="70100D1C" w:rsidR="00B13EAE" w:rsidRDefault="00B13EAE" w:rsidP="003C6231">
      <w:pPr>
        <w:pStyle w:val="Heading2"/>
        <w:numPr>
          <w:ilvl w:val="1"/>
          <w:numId w:val="3"/>
        </w:numPr>
        <w:rPr>
          <w:b/>
          <w:bCs/>
        </w:rPr>
      </w:pPr>
      <w:bookmarkStart w:id="7" w:name="_Toc56160453"/>
      <w:r w:rsidRPr="003C6231">
        <w:rPr>
          <w:b/>
          <w:bCs/>
        </w:rPr>
        <w:t>Aging</w:t>
      </w:r>
      <w:bookmarkEnd w:id="7"/>
      <w:r w:rsidRPr="003C6231">
        <w:rPr>
          <w:b/>
          <w:bCs/>
        </w:rPr>
        <w:t xml:space="preserve"> </w:t>
      </w:r>
    </w:p>
    <w:p w14:paraId="2F908926" w14:textId="77777777" w:rsidR="003C6231" w:rsidRDefault="003C6231" w:rsidP="00413149">
      <w:pPr>
        <w:ind w:firstLine="720"/>
      </w:pPr>
      <w:r>
        <w:t>Existing methodologies are</w:t>
      </w:r>
    </w:p>
    <w:p w14:paraId="56EA4D32" w14:textId="569EC758" w:rsidR="003C6231" w:rsidRDefault="00AF17EC" w:rsidP="003C6231">
      <w:pPr>
        <w:pStyle w:val="ListParagraph"/>
        <w:numPr>
          <w:ilvl w:val="0"/>
          <w:numId w:val="27"/>
        </w:numPr>
      </w:pPr>
      <w:r w:rsidRPr="00AF17EC">
        <w:t>Brainyquote</w:t>
      </w:r>
    </w:p>
    <w:p w14:paraId="75A0618F" w14:textId="5A175006" w:rsidR="003C6231" w:rsidRDefault="00AF17EC" w:rsidP="003C6231">
      <w:pPr>
        <w:pStyle w:val="ListParagraph"/>
        <w:numPr>
          <w:ilvl w:val="0"/>
          <w:numId w:val="27"/>
        </w:numPr>
      </w:pPr>
      <w:r w:rsidRPr="00AF17EC">
        <w:t>Quotery</w:t>
      </w:r>
    </w:p>
    <w:p w14:paraId="43795EC4" w14:textId="77777777" w:rsidR="00AF17EC" w:rsidRDefault="00AF17EC" w:rsidP="003C6231">
      <w:pPr>
        <w:pStyle w:val="ListParagraph"/>
        <w:numPr>
          <w:ilvl w:val="0"/>
          <w:numId w:val="27"/>
        </w:numPr>
      </w:pPr>
      <w:r w:rsidRPr="00AF17EC">
        <w:t>Goodreads</w:t>
      </w:r>
    </w:p>
    <w:p w14:paraId="1E163647" w14:textId="77777777" w:rsidR="00AF17EC" w:rsidRDefault="00AF17EC" w:rsidP="003C6231">
      <w:pPr>
        <w:pStyle w:val="ListParagraph"/>
        <w:numPr>
          <w:ilvl w:val="0"/>
          <w:numId w:val="27"/>
        </w:numPr>
      </w:pPr>
      <w:r w:rsidRPr="00AF17EC">
        <w:t>Great-Quotes</w:t>
      </w:r>
    </w:p>
    <w:p w14:paraId="5185C175" w14:textId="1324E027" w:rsidR="003C6231" w:rsidRPr="003C6231" w:rsidRDefault="00AF17EC" w:rsidP="000E5FAD">
      <w:pPr>
        <w:pStyle w:val="ListParagraph"/>
        <w:numPr>
          <w:ilvl w:val="0"/>
          <w:numId w:val="27"/>
        </w:numPr>
      </w:pPr>
      <w:r w:rsidRPr="00AF17EC">
        <w:t>Quotesdaddy</w:t>
      </w:r>
    </w:p>
    <w:p w14:paraId="2148C229" w14:textId="694638A3" w:rsidR="003C6231" w:rsidRPr="003C6231" w:rsidRDefault="003C6231" w:rsidP="003C6231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r w:rsidRPr="003C6231">
        <w:rPr>
          <w:b/>
          <w:bCs/>
          <w:sz w:val="24"/>
          <w:szCs w:val="24"/>
        </w:rPr>
        <w:t>Costing</w:t>
      </w:r>
    </w:p>
    <w:p w14:paraId="722DF524" w14:textId="5C47796B" w:rsidR="0063441E" w:rsidRDefault="003C6231" w:rsidP="0063441E">
      <w:pPr>
        <w:rPr>
          <w:rFonts w:ascii="Times New Roman" w:hAnsi="Times New Roman"/>
          <w:sz w:val="24"/>
          <w:szCs w:val="24"/>
        </w:rPr>
      </w:pPr>
      <w:r w:rsidRPr="003C6231">
        <w:rPr>
          <w:rFonts w:ascii="Times New Roman" w:hAnsi="Times New Roman"/>
          <w:sz w:val="24"/>
          <w:szCs w:val="24"/>
        </w:rPr>
        <w:t>As its developed on an Open source platform using HTML, CSS, BOOTSTRAP, JavaScri</w:t>
      </w:r>
      <w:r w:rsidR="00AF17EC">
        <w:rPr>
          <w:rFonts w:ascii="Times New Roman" w:hAnsi="Times New Roman"/>
          <w:sz w:val="24"/>
          <w:szCs w:val="24"/>
        </w:rPr>
        <w:t>pt</w:t>
      </w:r>
      <w:r w:rsidRPr="003C6231">
        <w:rPr>
          <w:rFonts w:ascii="Times New Roman" w:hAnsi="Times New Roman"/>
          <w:sz w:val="24"/>
          <w:szCs w:val="24"/>
        </w:rPr>
        <w:t>, the cost in inexpensive. Later, nominal charges for hosting it on internet will be charge</w:t>
      </w:r>
      <w:r w:rsidR="0063441E">
        <w:rPr>
          <w:rFonts w:ascii="Times New Roman" w:hAnsi="Times New Roman"/>
          <w:sz w:val="24"/>
          <w:szCs w:val="24"/>
        </w:rPr>
        <w:t>.</w:t>
      </w:r>
    </w:p>
    <w:p w14:paraId="3D09DF5A" w14:textId="3ECA6599" w:rsidR="00EF6FDC" w:rsidRDefault="00EF6FDC" w:rsidP="0063441E">
      <w:pPr>
        <w:rPr>
          <w:rFonts w:ascii="Times New Roman" w:hAnsi="Times New Roman"/>
          <w:sz w:val="24"/>
          <w:szCs w:val="24"/>
        </w:rPr>
      </w:pPr>
    </w:p>
    <w:p w14:paraId="75A8799E" w14:textId="295B0B5E" w:rsidR="00EF6FDC" w:rsidRDefault="00EF6FDC" w:rsidP="00EF6FDC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EF6FDC">
        <w:rPr>
          <w:rFonts w:ascii="Times New Roman" w:hAnsi="Times New Roman"/>
          <w:b/>
          <w:bCs/>
          <w:sz w:val="28"/>
          <w:szCs w:val="28"/>
        </w:rPr>
        <w:t>My Product</w:t>
      </w:r>
    </w:p>
    <w:p w14:paraId="24CFEBFE" w14:textId="5CE89B02" w:rsidR="00EF6FDC" w:rsidRPr="00296BE0" w:rsidRDefault="00296BE0" w:rsidP="00EF6FDC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Show all Quotes</w:t>
      </w:r>
    </w:p>
    <w:p w14:paraId="412E0F93" w14:textId="3C5858BE" w:rsidR="00296BE0" w:rsidRPr="00296BE0" w:rsidRDefault="00296BE0" w:rsidP="00EF6FDC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Show Quotes by Author</w:t>
      </w:r>
    </w:p>
    <w:p w14:paraId="2893B97B" w14:textId="2238700E" w:rsidR="00296BE0" w:rsidRPr="00296BE0" w:rsidRDefault="00296BE0" w:rsidP="00EF6FDC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Show Quotes by category</w:t>
      </w:r>
    </w:p>
    <w:p w14:paraId="6A2F8028" w14:textId="71CA18C3" w:rsidR="00296BE0" w:rsidRPr="00296BE0" w:rsidRDefault="00296BE0" w:rsidP="00EF6FDC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Clear the loaded Quotes</w:t>
      </w:r>
    </w:p>
    <w:p w14:paraId="61667799" w14:textId="153AD81B" w:rsidR="00296BE0" w:rsidRPr="00296BE0" w:rsidRDefault="00296BE0" w:rsidP="00296BE0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Show the contributors Page</w:t>
      </w:r>
    </w:p>
    <w:p w14:paraId="0D813BDC" w14:textId="20D8FCFC" w:rsidR="00296BE0" w:rsidRPr="00296BE0" w:rsidRDefault="00296BE0" w:rsidP="00296BE0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Landing to home Page from the Menu</w:t>
      </w:r>
    </w:p>
    <w:p w14:paraId="3F6E1F0C" w14:textId="7EA9DE7B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55C90DB1" w14:textId="282D5276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6DC13DCC" w14:textId="1297B870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618B5968" w14:textId="55229E9D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2C2BCED1" w14:textId="2EA05378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57AEF8AF" w14:textId="606437B4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7FB9DDBC" w14:textId="67451498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6033F923" w14:textId="77777777" w:rsidR="00296BE0" w:rsidRPr="00296BE0" w:rsidRDefault="00296BE0" w:rsidP="00296BE0">
      <w:pPr>
        <w:pStyle w:val="ListParagraph"/>
        <w:ind w:left="1080" w:firstLine="0"/>
        <w:rPr>
          <w:rFonts w:ascii="Times New Roman" w:hAnsi="Times New Roman"/>
          <w:b/>
          <w:bCs/>
          <w:sz w:val="28"/>
          <w:szCs w:val="28"/>
        </w:rPr>
      </w:pPr>
    </w:p>
    <w:p w14:paraId="2B793810" w14:textId="4E0B1D88" w:rsidR="00BA046F" w:rsidRPr="00BA046F" w:rsidRDefault="00B13EAE" w:rsidP="00BA046F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8" w:name="_Toc56160454"/>
      <w:r w:rsidRPr="00D87797">
        <w:rPr>
          <w:sz w:val="28"/>
          <w:szCs w:val="28"/>
        </w:rPr>
        <w:lastRenderedPageBreak/>
        <w:t>SWOT Analysis</w:t>
      </w:r>
      <w:bookmarkEnd w:id="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80"/>
        <w:gridCol w:w="5080"/>
      </w:tblGrid>
      <w:tr w:rsidR="00BA046F" w:rsidRPr="007C01C0" w14:paraId="7BDBE305" w14:textId="77777777" w:rsidTr="00BA046F">
        <w:trPr>
          <w:jc w:val="center"/>
        </w:trPr>
        <w:tc>
          <w:tcPr>
            <w:tcW w:w="5080" w:type="dxa"/>
          </w:tcPr>
          <w:p w14:paraId="64689434" w14:textId="77777777" w:rsidR="00BA046F" w:rsidRPr="007C01C0" w:rsidRDefault="00BA046F" w:rsidP="004438D8">
            <w:pPr>
              <w:pStyle w:val="ListParagraph"/>
              <w:spacing w:before="100" w:beforeAutospacing="1" w:after="100" w:afterAutospacing="1" w:line="360" w:lineRule="auto"/>
              <w:ind w:left="0" w:firstLine="0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</w:pPr>
            <w:r w:rsidRPr="007C01C0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  <w:t>Strengths</w:t>
            </w:r>
          </w:p>
        </w:tc>
        <w:tc>
          <w:tcPr>
            <w:tcW w:w="5080" w:type="dxa"/>
          </w:tcPr>
          <w:p w14:paraId="1B0A794B" w14:textId="77777777" w:rsidR="00BA046F" w:rsidRPr="007C01C0" w:rsidRDefault="00BA046F" w:rsidP="004438D8">
            <w:pPr>
              <w:pStyle w:val="ListParagraph"/>
              <w:spacing w:before="100" w:beforeAutospacing="1" w:after="100" w:afterAutospacing="1" w:line="360" w:lineRule="auto"/>
              <w:ind w:left="0" w:firstLine="0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</w:pPr>
            <w:r w:rsidRPr="007C01C0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  <w:t>Weaknesses</w:t>
            </w:r>
          </w:p>
        </w:tc>
      </w:tr>
      <w:tr w:rsidR="00BA046F" w:rsidRPr="007C01C0" w14:paraId="799E74C9" w14:textId="77777777" w:rsidTr="00BA046F">
        <w:trPr>
          <w:jc w:val="center"/>
        </w:trPr>
        <w:tc>
          <w:tcPr>
            <w:tcW w:w="5080" w:type="dxa"/>
          </w:tcPr>
          <w:p w14:paraId="09088331" w14:textId="77777777" w:rsidR="003C6231" w:rsidRPr="003C6231" w:rsidRDefault="003C6231" w:rsidP="003C6231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Convenient and easy to use</w:t>
            </w:r>
          </w:p>
          <w:p w14:paraId="269DA068" w14:textId="5C1DC493" w:rsidR="003C6231" w:rsidRPr="003C6231" w:rsidRDefault="003C6231" w:rsidP="003C6231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F</w:t>
            </w:r>
            <w:r w:rsidR="0063441E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aster loading</w:t>
            </w:r>
          </w:p>
          <w:p w14:paraId="081F72B4" w14:textId="6CEC8BEF" w:rsidR="003C6231" w:rsidRPr="003C6231" w:rsidRDefault="0063441E" w:rsidP="003C6231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New quotes can be updated</w:t>
            </w:r>
          </w:p>
          <w:p w14:paraId="19B6B8A8" w14:textId="52F0E9DB" w:rsidR="00BA046F" w:rsidRPr="007C01C0" w:rsidRDefault="003C6231" w:rsidP="003C6231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 xml:space="preserve">Compatible </w:t>
            </w:r>
            <w:r w:rsidR="0063441E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with all browsers</w:t>
            </w:r>
          </w:p>
        </w:tc>
        <w:tc>
          <w:tcPr>
            <w:tcW w:w="5080" w:type="dxa"/>
          </w:tcPr>
          <w:p w14:paraId="11D6D462" w14:textId="61C5FA21" w:rsidR="00BA046F" w:rsidRPr="0063441E" w:rsidRDefault="0063441E" w:rsidP="0063441E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Local storage used for images and media which can make the loading difficult sometimes</w:t>
            </w:r>
          </w:p>
        </w:tc>
      </w:tr>
      <w:tr w:rsidR="00BA046F" w:rsidRPr="007C01C0" w14:paraId="37D913F8" w14:textId="77777777" w:rsidTr="00BA046F">
        <w:trPr>
          <w:jc w:val="center"/>
        </w:trPr>
        <w:tc>
          <w:tcPr>
            <w:tcW w:w="5080" w:type="dxa"/>
          </w:tcPr>
          <w:p w14:paraId="4EF34445" w14:textId="77777777" w:rsidR="00BA046F" w:rsidRPr="007C01C0" w:rsidRDefault="00BA046F" w:rsidP="004438D8">
            <w:pPr>
              <w:pStyle w:val="ListParagraph"/>
              <w:spacing w:before="100" w:beforeAutospacing="1" w:after="100" w:afterAutospacing="1" w:line="360" w:lineRule="auto"/>
              <w:ind w:left="0" w:firstLine="0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</w:pPr>
            <w:r w:rsidRPr="007C01C0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  <w:t>Opportunities</w:t>
            </w:r>
          </w:p>
        </w:tc>
        <w:tc>
          <w:tcPr>
            <w:tcW w:w="5080" w:type="dxa"/>
          </w:tcPr>
          <w:p w14:paraId="658EF1A4" w14:textId="77777777" w:rsidR="00BA046F" w:rsidRPr="007C01C0" w:rsidRDefault="00BA046F" w:rsidP="004438D8">
            <w:pPr>
              <w:pStyle w:val="ListParagraph"/>
              <w:spacing w:before="100" w:beforeAutospacing="1" w:after="100" w:afterAutospacing="1" w:line="360" w:lineRule="auto"/>
              <w:ind w:left="0" w:firstLine="0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</w:pPr>
            <w:r w:rsidRPr="007C01C0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  <w:t>Threats</w:t>
            </w:r>
          </w:p>
        </w:tc>
      </w:tr>
      <w:tr w:rsidR="00BA046F" w:rsidRPr="007C01C0" w14:paraId="6458ADE1" w14:textId="77777777" w:rsidTr="00BA046F">
        <w:trPr>
          <w:jc w:val="center"/>
        </w:trPr>
        <w:tc>
          <w:tcPr>
            <w:tcW w:w="5080" w:type="dxa"/>
          </w:tcPr>
          <w:p w14:paraId="30B2369A" w14:textId="07CE8564" w:rsidR="00BA046F" w:rsidRPr="0063441E" w:rsidRDefault="003C6231" w:rsidP="0063441E">
            <w:pPr>
              <w:pStyle w:val="ListParagraph"/>
              <w:numPr>
                <w:ilvl w:val="0"/>
                <w:numId w:val="26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M</w:t>
            </w:r>
            <w:r w:rsidR="0063441E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ore effects and transitions can be added in the quotes</w:t>
            </w:r>
          </w:p>
        </w:tc>
        <w:tc>
          <w:tcPr>
            <w:tcW w:w="5080" w:type="dxa"/>
          </w:tcPr>
          <w:p w14:paraId="3FE58CD5" w14:textId="4428E2DB" w:rsidR="00BA046F" w:rsidRPr="0063441E" w:rsidRDefault="003C6231" w:rsidP="0063441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r w:rsidR="0063441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ndentation and format may not be correct sometimes</w:t>
            </w:r>
          </w:p>
        </w:tc>
      </w:tr>
    </w:tbl>
    <w:p w14:paraId="26C0F2D1" w14:textId="3F5744C8" w:rsidR="007B598D" w:rsidRDefault="003D7376" w:rsidP="003D7376">
      <w:pPr>
        <w:pStyle w:val="Caption"/>
        <w:jc w:val="center"/>
      </w:pPr>
      <w:bookmarkStart w:id="9" w:name="_Toc56160575"/>
      <w:r>
        <w:t xml:space="preserve">Table </w:t>
      </w:r>
      <w:r w:rsidR="00505E2F">
        <w:fldChar w:fldCharType="begin"/>
      </w:r>
      <w:r w:rsidR="00505E2F">
        <w:instrText xml:space="preserve"> SEQ Table \* ARABIC </w:instrText>
      </w:r>
      <w:r w:rsidR="00505E2F">
        <w:fldChar w:fldCharType="separate"/>
      </w:r>
      <w:r>
        <w:rPr>
          <w:noProof/>
        </w:rPr>
        <w:t>1</w:t>
      </w:r>
      <w:r w:rsidR="00505E2F">
        <w:rPr>
          <w:noProof/>
        </w:rPr>
        <w:fldChar w:fldCharType="end"/>
      </w:r>
      <w:r>
        <w:t xml:space="preserve">: </w:t>
      </w:r>
      <w:r w:rsidRPr="0084442F">
        <w:t>SWOT Analysis</w:t>
      </w:r>
      <w:bookmarkEnd w:id="9"/>
    </w:p>
    <w:p w14:paraId="33FE2FF4" w14:textId="77777777" w:rsidR="003D7376" w:rsidRPr="003D7376" w:rsidRDefault="003D7376" w:rsidP="00296BE0">
      <w:pPr>
        <w:ind w:firstLine="0"/>
      </w:pPr>
    </w:p>
    <w:p w14:paraId="0E4DE07D" w14:textId="2F0CC99F" w:rsidR="00B13EAE" w:rsidRPr="00420518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10" w:name="_Hlk56009357"/>
      <w:bookmarkStart w:id="11" w:name="_Toc56160455"/>
      <w:r w:rsidRPr="00420518">
        <w:rPr>
          <w:sz w:val="28"/>
          <w:szCs w:val="28"/>
        </w:rPr>
        <w:t>Detailed Requirements</w:t>
      </w:r>
      <w:bookmarkEnd w:id="11"/>
    </w:p>
    <w:p w14:paraId="5CA9E13E" w14:textId="4FE9C689" w:rsidR="00B13EAE" w:rsidRDefault="00B13EAE" w:rsidP="00BA046F">
      <w:pPr>
        <w:pStyle w:val="Heading2"/>
        <w:numPr>
          <w:ilvl w:val="1"/>
          <w:numId w:val="3"/>
        </w:numPr>
        <w:rPr>
          <w:b/>
          <w:bCs/>
        </w:rPr>
      </w:pPr>
      <w:bookmarkStart w:id="12" w:name="_Toc56160456"/>
      <w:r w:rsidRPr="002D2F05">
        <w:rPr>
          <w:b/>
          <w:bCs/>
        </w:rPr>
        <w:t>High level requirements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1"/>
        <w:gridCol w:w="8719"/>
      </w:tblGrid>
      <w:tr w:rsidR="007B598D" w:rsidRPr="007B598D" w14:paraId="7808E41E" w14:textId="77777777" w:rsidTr="00E3482C">
        <w:trPr>
          <w:trHeight w:val="440"/>
        </w:trPr>
        <w:tc>
          <w:tcPr>
            <w:tcW w:w="1441" w:type="dxa"/>
          </w:tcPr>
          <w:p w14:paraId="7DA0C018" w14:textId="77777777" w:rsidR="007B598D" w:rsidRPr="007B598D" w:rsidRDefault="007B598D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B598D"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8719" w:type="dxa"/>
          </w:tcPr>
          <w:p w14:paraId="1AF65ADF" w14:textId="77777777" w:rsidR="007B598D" w:rsidRPr="007B598D" w:rsidRDefault="007B598D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B598D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7B598D" w:rsidRPr="007B598D" w14:paraId="245C0B2B" w14:textId="77777777" w:rsidTr="00E3482C">
        <w:trPr>
          <w:trHeight w:val="440"/>
        </w:trPr>
        <w:tc>
          <w:tcPr>
            <w:tcW w:w="1441" w:type="dxa"/>
          </w:tcPr>
          <w:p w14:paraId="08243B34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HL_01</w:t>
            </w:r>
          </w:p>
        </w:tc>
        <w:tc>
          <w:tcPr>
            <w:tcW w:w="8719" w:type="dxa"/>
          </w:tcPr>
          <w:p w14:paraId="70FFE75F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Compatible with all devices</w:t>
            </w:r>
          </w:p>
        </w:tc>
      </w:tr>
      <w:tr w:rsidR="007B598D" w:rsidRPr="007B598D" w14:paraId="4ECF70DA" w14:textId="77777777" w:rsidTr="00E3482C">
        <w:trPr>
          <w:trHeight w:val="440"/>
        </w:trPr>
        <w:tc>
          <w:tcPr>
            <w:tcW w:w="1441" w:type="dxa"/>
          </w:tcPr>
          <w:p w14:paraId="7A253A92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HL_02</w:t>
            </w:r>
          </w:p>
        </w:tc>
        <w:tc>
          <w:tcPr>
            <w:tcW w:w="8719" w:type="dxa"/>
          </w:tcPr>
          <w:p w14:paraId="0144FDF6" w14:textId="4E6DC18B" w:rsidR="007B598D" w:rsidRPr="007B598D" w:rsidRDefault="000E5FAD" w:rsidP="00E3482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Compatible with all browsers</w:t>
            </w:r>
          </w:p>
        </w:tc>
      </w:tr>
      <w:tr w:rsidR="007B598D" w:rsidRPr="007B598D" w14:paraId="7A6590B2" w14:textId="77777777" w:rsidTr="00E3482C">
        <w:trPr>
          <w:trHeight w:val="440"/>
        </w:trPr>
        <w:tc>
          <w:tcPr>
            <w:tcW w:w="1441" w:type="dxa"/>
          </w:tcPr>
          <w:p w14:paraId="072934AA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HL_03</w:t>
            </w:r>
          </w:p>
        </w:tc>
        <w:tc>
          <w:tcPr>
            <w:tcW w:w="8719" w:type="dxa"/>
          </w:tcPr>
          <w:p w14:paraId="52D6180D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Maintain flow throughout</w:t>
            </w:r>
          </w:p>
        </w:tc>
      </w:tr>
      <w:tr w:rsidR="007B598D" w:rsidRPr="007B598D" w14:paraId="22B41343" w14:textId="77777777" w:rsidTr="00E3482C">
        <w:trPr>
          <w:trHeight w:val="440"/>
        </w:trPr>
        <w:tc>
          <w:tcPr>
            <w:tcW w:w="1441" w:type="dxa"/>
          </w:tcPr>
          <w:p w14:paraId="256D0509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HL_04</w:t>
            </w:r>
          </w:p>
        </w:tc>
        <w:tc>
          <w:tcPr>
            <w:tcW w:w="8719" w:type="dxa"/>
          </w:tcPr>
          <w:p w14:paraId="6266F439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Interaction and synchronization with database</w:t>
            </w:r>
          </w:p>
        </w:tc>
      </w:tr>
    </w:tbl>
    <w:p w14:paraId="109E134E" w14:textId="06001341" w:rsidR="006C443B" w:rsidRDefault="003D7376" w:rsidP="003D7376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13" w:name="_Toc56160576"/>
      <w:r>
        <w:t xml:space="preserve">Table </w:t>
      </w:r>
      <w:r w:rsidR="00505E2F">
        <w:fldChar w:fldCharType="begin"/>
      </w:r>
      <w:r w:rsidR="00505E2F">
        <w:instrText xml:space="preserve"> SEQ Table \* ARABIC </w:instrText>
      </w:r>
      <w:r w:rsidR="00505E2F">
        <w:fldChar w:fldCharType="separate"/>
      </w:r>
      <w:r>
        <w:rPr>
          <w:noProof/>
        </w:rPr>
        <w:t>2</w:t>
      </w:r>
      <w:r w:rsidR="00505E2F">
        <w:rPr>
          <w:noProof/>
        </w:rPr>
        <w:fldChar w:fldCharType="end"/>
      </w:r>
      <w:r>
        <w:t xml:space="preserve">: </w:t>
      </w:r>
      <w:r w:rsidRPr="00D41A8E">
        <w:t>High Level Requirements</w:t>
      </w:r>
      <w:bookmarkEnd w:id="13"/>
    </w:p>
    <w:p w14:paraId="3D629891" w14:textId="77777777" w:rsidR="006C443B" w:rsidRPr="00E319F9" w:rsidRDefault="006C443B" w:rsidP="00371721">
      <w:pPr>
        <w:jc w:val="center"/>
        <w:rPr>
          <w:rFonts w:ascii="Times New Roman" w:hAnsi="Times New Roman"/>
          <w:sz w:val="24"/>
          <w:szCs w:val="24"/>
        </w:rPr>
      </w:pPr>
    </w:p>
    <w:p w14:paraId="55B15B28" w14:textId="644CF577" w:rsidR="00B13EAE" w:rsidRDefault="00B13EAE" w:rsidP="007B598D">
      <w:pPr>
        <w:pStyle w:val="Heading2"/>
        <w:numPr>
          <w:ilvl w:val="1"/>
          <w:numId w:val="3"/>
        </w:numPr>
        <w:rPr>
          <w:b/>
          <w:bCs/>
        </w:rPr>
      </w:pPr>
      <w:bookmarkStart w:id="14" w:name="_Toc56160457"/>
      <w:r w:rsidRPr="002D2F05">
        <w:rPr>
          <w:b/>
          <w:bCs/>
        </w:rPr>
        <w:t>Low level requirements</w:t>
      </w:r>
      <w:bookmarkEnd w:id="14"/>
    </w:p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1432"/>
        <w:gridCol w:w="9183"/>
      </w:tblGrid>
      <w:tr w:rsidR="007B598D" w:rsidRPr="007B598D" w14:paraId="726967A4" w14:textId="77777777" w:rsidTr="007B598D">
        <w:trPr>
          <w:trHeight w:val="548"/>
        </w:trPr>
        <w:tc>
          <w:tcPr>
            <w:tcW w:w="1432" w:type="dxa"/>
          </w:tcPr>
          <w:p w14:paraId="4119768D" w14:textId="77777777" w:rsidR="007B598D" w:rsidRPr="007B598D" w:rsidRDefault="007B598D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B598D"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9183" w:type="dxa"/>
          </w:tcPr>
          <w:p w14:paraId="08E5C955" w14:textId="77777777" w:rsidR="007B598D" w:rsidRPr="007B598D" w:rsidRDefault="007B598D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B598D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7B598D" w:rsidRPr="007B598D" w14:paraId="18622925" w14:textId="77777777" w:rsidTr="007B598D">
        <w:trPr>
          <w:trHeight w:val="530"/>
        </w:trPr>
        <w:tc>
          <w:tcPr>
            <w:tcW w:w="1432" w:type="dxa"/>
          </w:tcPr>
          <w:p w14:paraId="50B9ED65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LL_01</w:t>
            </w:r>
          </w:p>
        </w:tc>
        <w:tc>
          <w:tcPr>
            <w:tcW w:w="9183" w:type="dxa"/>
          </w:tcPr>
          <w:p w14:paraId="07D52E69" w14:textId="3389D18D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 xml:space="preserve">Updating </w:t>
            </w:r>
            <w:r w:rsidR="000E5FAD">
              <w:rPr>
                <w:rFonts w:ascii="Times New Roman" w:hAnsi="Times New Roman"/>
                <w:sz w:val="24"/>
                <w:szCs w:val="24"/>
              </w:rPr>
              <w:t>new quotes in database</w:t>
            </w:r>
          </w:p>
        </w:tc>
      </w:tr>
      <w:tr w:rsidR="007B598D" w:rsidRPr="007B598D" w14:paraId="0E8BE93D" w14:textId="77777777" w:rsidTr="007B598D">
        <w:trPr>
          <w:trHeight w:val="530"/>
        </w:trPr>
        <w:tc>
          <w:tcPr>
            <w:tcW w:w="1432" w:type="dxa"/>
          </w:tcPr>
          <w:p w14:paraId="08D1305C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LL_02</w:t>
            </w:r>
          </w:p>
        </w:tc>
        <w:tc>
          <w:tcPr>
            <w:tcW w:w="9183" w:type="dxa"/>
          </w:tcPr>
          <w:p w14:paraId="5C38EA93" w14:textId="60272CF0" w:rsidR="007B598D" w:rsidRPr="007B598D" w:rsidRDefault="002B7FFE" w:rsidP="000E5FA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0E5FAD">
              <w:rPr>
                <w:rFonts w:ascii="Times New Roman" w:hAnsi="Times New Roman"/>
                <w:sz w:val="24"/>
                <w:szCs w:val="24"/>
              </w:rPr>
              <w:t>Searching by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Author</w:t>
            </w:r>
          </w:p>
        </w:tc>
      </w:tr>
      <w:tr w:rsidR="007B598D" w:rsidRPr="007B598D" w14:paraId="24642C09" w14:textId="77777777" w:rsidTr="007B598D">
        <w:trPr>
          <w:trHeight w:val="530"/>
        </w:trPr>
        <w:tc>
          <w:tcPr>
            <w:tcW w:w="1432" w:type="dxa"/>
          </w:tcPr>
          <w:p w14:paraId="287F88DA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LL_03</w:t>
            </w:r>
          </w:p>
        </w:tc>
        <w:tc>
          <w:tcPr>
            <w:tcW w:w="9183" w:type="dxa"/>
          </w:tcPr>
          <w:p w14:paraId="3FB1D5CF" w14:textId="0447A222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S</w:t>
            </w:r>
            <w:r w:rsidR="002B7FFE">
              <w:rPr>
                <w:rFonts w:ascii="Times New Roman" w:hAnsi="Times New Roman"/>
                <w:sz w:val="24"/>
                <w:szCs w:val="24"/>
              </w:rPr>
              <w:t>earch by category</w:t>
            </w:r>
          </w:p>
        </w:tc>
      </w:tr>
      <w:tr w:rsidR="007B598D" w:rsidRPr="007B598D" w14:paraId="2DD0A5A9" w14:textId="77777777" w:rsidTr="007B598D">
        <w:trPr>
          <w:trHeight w:val="530"/>
        </w:trPr>
        <w:tc>
          <w:tcPr>
            <w:tcW w:w="1432" w:type="dxa"/>
          </w:tcPr>
          <w:p w14:paraId="31FA13D6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LL_04</w:t>
            </w:r>
          </w:p>
        </w:tc>
        <w:tc>
          <w:tcPr>
            <w:tcW w:w="9183" w:type="dxa"/>
          </w:tcPr>
          <w:p w14:paraId="61D7C5EB" w14:textId="375BFDF0" w:rsidR="007B598D" w:rsidRPr="007B598D" w:rsidRDefault="007B598D" w:rsidP="00E3482C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 xml:space="preserve">Support and </w:t>
            </w:r>
            <w:r w:rsidR="000E5FAD">
              <w:rPr>
                <w:rFonts w:ascii="Times New Roman" w:hAnsi="Times New Roman"/>
                <w:sz w:val="24"/>
                <w:szCs w:val="24"/>
              </w:rPr>
              <w:t>Contributors</w:t>
            </w:r>
          </w:p>
        </w:tc>
      </w:tr>
      <w:tr w:rsidR="007B598D" w:rsidRPr="007B598D" w14:paraId="0C32FFFC" w14:textId="77777777" w:rsidTr="007B598D">
        <w:trPr>
          <w:trHeight w:val="530"/>
        </w:trPr>
        <w:tc>
          <w:tcPr>
            <w:tcW w:w="1432" w:type="dxa"/>
          </w:tcPr>
          <w:p w14:paraId="386FFD57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lastRenderedPageBreak/>
              <w:t>LL_05</w:t>
            </w:r>
          </w:p>
        </w:tc>
        <w:tc>
          <w:tcPr>
            <w:tcW w:w="9183" w:type="dxa"/>
          </w:tcPr>
          <w:p w14:paraId="3B56CE3E" w14:textId="4981DF1F" w:rsidR="007B598D" w:rsidRPr="007B598D" w:rsidRDefault="002B7FFE" w:rsidP="00E3482C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Clearing the quotes using clear button</w:t>
            </w:r>
          </w:p>
        </w:tc>
      </w:tr>
      <w:tr w:rsidR="007B598D" w:rsidRPr="007B598D" w14:paraId="14C746A1" w14:textId="77777777" w:rsidTr="007B598D">
        <w:trPr>
          <w:trHeight w:val="530"/>
        </w:trPr>
        <w:tc>
          <w:tcPr>
            <w:tcW w:w="1432" w:type="dxa"/>
          </w:tcPr>
          <w:p w14:paraId="1B9329C3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LL_06</w:t>
            </w:r>
          </w:p>
        </w:tc>
        <w:tc>
          <w:tcPr>
            <w:tcW w:w="9183" w:type="dxa"/>
          </w:tcPr>
          <w:p w14:paraId="77B5CEB1" w14:textId="0E24D1CD" w:rsidR="007B598D" w:rsidRPr="007B598D" w:rsidRDefault="002B7FFE" w:rsidP="00E3482C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Show all quotes using Show button</w:t>
            </w:r>
          </w:p>
        </w:tc>
      </w:tr>
      <w:tr w:rsidR="007B598D" w:rsidRPr="007B598D" w14:paraId="73E4C0CD" w14:textId="77777777" w:rsidTr="007B598D">
        <w:trPr>
          <w:trHeight w:val="530"/>
        </w:trPr>
        <w:tc>
          <w:tcPr>
            <w:tcW w:w="1432" w:type="dxa"/>
          </w:tcPr>
          <w:p w14:paraId="3BED3860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LL_07</w:t>
            </w:r>
          </w:p>
        </w:tc>
        <w:tc>
          <w:tcPr>
            <w:tcW w:w="9183" w:type="dxa"/>
          </w:tcPr>
          <w:p w14:paraId="169882F5" w14:textId="38F04E2F" w:rsidR="007B598D" w:rsidRPr="007B598D" w:rsidRDefault="002B7FFE" w:rsidP="00E3482C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Home Page landing using Home button</w:t>
            </w:r>
          </w:p>
        </w:tc>
      </w:tr>
    </w:tbl>
    <w:p w14:paraId="44CAA007" w14:textId="2C6A0CAD" w:rsidR="00296BE0" w:rsidRPr="00296BE0" w:rsidRDefault="003D7376" w:rsidP="00296BE0">
      <w:pPr>
        <w:pStyle w:val="Caption"/>
        <w:jc w:val="center"/>
      </w:pPr>
      <w:bookmarkStart w:id="15" w:name="_Toc56160577"/>
      <w:r>
        <w:t xml:space="preserve">Table </w:t>
      </w:r>
      <w:r w:rsidR="00505E2F">
        <w:fldChar w:fldCharType="begin"/>
      </w:r>
      <w:r w:rsidR="00505E2F">
        <w:instrText xml:space="preserve"> SEQ Table \* ARABIC </w:instrText>
      </w:r>
      <w:r w:rsidR="00505E2F">
        <w:fldChar w:fldCharType="separate"/>
      </w:r>
      <w:r>
        <w:rPr>
          <w:noProof/>
        </w:rPr>
        <w:t>3</w:t>
      </w:r>
      <w:r w:rsidR="00505E2F">
        <w:rPr>
          <w:noProof/>
        </w:rPr>
        <w:fldChar w:fldCharType="end"/>
      </w:r>
      <w:r>
        <w:t xml:space="preserve">: </w:t>
      </w:r>
      <w:r w:rsidRPr="00485AD5">
        <w:t>Low Level Requirements</w:t>
      </w:r>
      <w:bookmarkEnd w:id="15"/>
    </w:p>
    <w:p w14:paraId="51582607" w14:textId="4D8F2088" w:rsidR="00B13EAE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16" w:name="_Toc56160458"/>
      <w:bookmarkEnd w:id="10"/>
      <w:r w:rsidRPr="00420518">
        <w:rPr>
          <w:sz w:val="28"/>
          <w:szCs w:val="28"/>
        </w:rPr>
        <w:t>Design Analysis</w:t>
      </w:r>
      <w:bookmarkEnd w:id="16"/>
    </w:p>
    <w:p w14:paraId="3DB7A9D1" w14:textId="1DEA3F18" w:rsidR="00B13EAE" w:rsidRDefault="002D2F05" w:rsidP="006C443B">
      <w:pPr>
        <w:pStyle w:val="Heading2"/>
        <w:numPr>
          <w:ilvl w:val="1"/>
          <w:numId w:val="3"/>
        </w:numPr>
        <w:rPr>
          <w:b/>
          <w:bCs/>
        </w:rPr>
      </w:pPr>
      <w:bookmarkStart w:id="17" w:name="_Toc56160459"/>
      <w:r w:rsidRPr="002D2F05">
        <w:rPr>
          <w:b/>
          <w:bCs/>
        </w:rPr>
        <w:t>Behavioral Diagram</w:t>
      </w:r>
      <w:bookmarkEnd w:id="17"/>
    </w:p>
    <w:p w14:paraId="3E833BC8" w14:textId="192525F5" w:rsidR="007B598D" w:rsidRPr="007B598D" w:rsidRDefault="000E5FAD" w:rsidP="007B598D">
      <w:pPr>
        <w:pStyle w:val="Heading3"/>
        <w:rPr>
          <w:rFonts w:asciiTheme="minorHAnsi" w:hAnsiTheme="minorHAnsi" w:cstheme="minorHAnsi"/>
          <w:szCs w:val="20"/>
        </w:rPr>
      </w:pPr>
      <w:bookmarkStart w:id="18" w:name="_Toc56160460"/>
      <w:r>
        <w:rPr>
          <w:rFonts w:asciiTheme="minorHAnsi" w:hAnsiTheme="minorHAnsi" w:cstheme="minorHAnsi"/>
          <w:szCs w:val="20"/>
        </w:rPr>
        <w:t>5</w:t>
      </w:r>
      <w:r w:rsidR="007B598D" w:rsidRPr="007B598D">
        <w:rPr>
          <w:rFonts w:asciiTheme="minorHAnsi" w:hAnsiTheme="minorHAnsi" w:cstheme="minorHAnsi"/>
          <w:szCs w:val="20"/>
        </w:rPr>
        <w:t>.1.1 Use Case Diagram</w:t>
      </w:r>
      <w:bookmarkEnd w:id="18"/>
    </w:p>
    <w:p w14:paraId="69A6ED87" w14:textId="47ECC72E" w:rsidR="006C443B" w:rsidRDefault="000E5FAD" w:rsidP="007B598D">
      <w:pPr>
        <w:pStyle w:val="ListParagraph"/>
        <w:ind w:left="765" w:firstLine="0"/>
        <w:jc w:val="center"/>
      </w:pPr>
      <w:r>
        <w:rPr>
          <w:noProof/>
        </w:rPr>
        <w:drawing>
          <wp:inline distT="0" distB="0" distL="0" distR="0" wp14:anchorId="61A1F7DD" wp14:editId="1DAED66B">
            <wp:extent cx="2486025" cy="4495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3" t="14265" r="28457" b="9209"/>
                    <a:stretch/>
                  </pic:blipFill>
                  <pic:spPr bwMode="auto">
                    <a:xfrm>
                      <a:off x="0" y="0"/>
                      <a:ext cx="2492291" cy="450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04874" w14:textId="1D516CAF" w:rsidR="003D7376" w:rsidRPr="006C443B" w:rsidRDefault="003D7376" w:rsidP="003D7376">
      <w:pPr>
        <w:pStyle w:val="Caption"/>
        <w:jc w:val="center"/>
      </w:pPr>
      <w:bookmarkStart w:id="19" w:name="_Toc56160585"/>
      <w:r>
        <w:t xml:space="preserve">Figure </w:t>
      </w:r>
      <w:r w:rsidR="00505E2F">
        <w:fldChar w:fldCharType="begin"/>
      </w:r>
      <w:r w:rsidR="00505E2F">
        <w:instrText xml:space="preserve"> SEQ Figure \* ARABIC </w:instrText>
      </w:r>
      <w:r w:rsidR="00505E2F">
        <w:fldChar w:fldCharType="separate"/>
      </w:r>
      <w:r w:rsidR="00556736">
        <w:rPr>
          <w:noProof/>
        </w:rPr>
        <w:t>1</w:t>
      </w:r>
      <w:r w:rsidR="00505E2F">
        <w:rPr>
          <w:noProof/>
        </w:rPr>
        <w:fldChar w:fldCharType="end"/>
      </w:r>
      <w:r>
        <w:t xml:space="preserve">: </w:t>
      </w:r>
      <w:r w:rsidRPr="00632704">
        <w:t>Use Case Diagram</w:t>
      </w:r>
      <w:bookmarkEnd w:id="19"/>
    </w:p>
    <w:p w14:paraId="49FA9782" w14:textId="1D211F5A" w:rsidR="00B13EAE" w:rsidRDefault="00B13EAE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1E849E75" w14:textId="1DD49E63" w:rsidR="00844AD0" w:rsidRDefault="00844AD0" w:rsidP="00844AD0">
      <w:pPr>
        <w:pStyle w:val="Caption"/>
        <w:jc w:val="center"/>
        <w:rPr>
          <w:noProof/>
        </w:rPr>
      </w:pPr>
    </w:p>
    <w:p w14:paraId="409ED946" w14:textId="290222C2" w:rsidR="007B598D" w:rsidRDefault="007B598D" w:rsidP="007B598D"/>
    <w:p w14:paraId="51FC2C2A" w14:textId="5237303B" w:rsidR="007B598D" w:rsidRDefault="007B598D" w:rsidP="007B598D"/>
    <w:p w14:paraId="2A4233A2" w14:textId="48C38C6B" w:rsidR="007B598D" w:rsidRDefault="007B598D" w:rsidP="007B598D"/>
    <w:p w14:paraId="44102C75" w14:textId="3B865C52" w:rsidR="007B598D" w:rsidRDefault="007B598D" w:rsidP="003D7376">
      <w:pPr>
        <w:ind w:firstLine="0"/>
      </w:pPr>
    </w:p>
    <w:p w14:paraId="512191AC" w14:textId="0561CDCC" w:rsidR="007B598D" w:rsidRDefault="000E5FAD" w:rsidP="007B598D">
      <w:pPr>
        <w:pStyle w:val="Heading3"/>
        <w:rPr>
          <w:rFonts w:asciiTheme="minorHAnsi" w:hAnsiTheme="minorHAnsi" w:cstheme="minorHAnsi"/>
          <w:szCs w:val="20"/>
        </w:rPr>
      </w:pPr>
      <w:bookmarkStart w:id="20" w:name="_Toc56160461"/>
      <w:r>
        <w:rPr>
          <w:rFonts w:asciiTheme="minorHAnsi" w:hAnsiTheme="minorHAnsi" w:cstheme="minorHAnsi"/>
          <w:szCs w:val="20"/>
        </w:rPr>
        <w:t>5</w:t>
      </w:r>
      <w:r w:rsidR="007B598D" w:rsidRPr="007B598D">
        <w:rPr>
          <w:rFonts w:asciiTheme="minorHAnsi" w:hAnsiTheme="minorHAnsi" w:cstheme="minorHAnsi"/>
          <w:szCs w:val="20"/>
        </w:rPr>
        <w:t>.1.</w:t>
      </w:r>
      <w:r w:rsidR="007B598D">
        <w:rPr>
          <w:rFonts w:asciiTheme="minorHAnsi" w:hAnsiTheme="minorHAnsi" w:cstheme="minorHAnsi"/>
          <w:szCs w:val="20"/>
        </w:rPr>
        <w:t>2</w:t>
      </w:r>
      <w:r w:rsidR="007B598D" w:rsidRPr="007B598D">
        <w:rPr>
          <w:rFonts w:asciiTheme="minorHAnsi" w:hAnsiTheme="minorHAnsi" w:cstheme="minorHAnsi"/>
          <w:szCs w:val="20"/>
        </w:rPr>
        <w:t xml:space="preserve"> </w:t>
      </w:r>
      <w:r>
        <w:rPr>
          <w:rFonts w:asciiTheme="minorHAnsi" w:hAnsiTheme="minorHAnsi" w:cstheme="minorHAnsi"/>
          <w:szCs w:val="20"/>
        </w:rPr>
        <w:t>Activity</w:t>
      </w:r>
      <w:r w:rsidR="007B598D">
        <w:rPr>
          <w:rFonts w:asciiTheme="minorHAnsi" w:hAnsiTheme="minorHAnsi" w:cstheme="minorHAnsi"/>
          <w:szCs w:val="20"/>
        </w:rPr>
        <w:t xml:space="preserve"> </w:t>
      </w:r>
      <w:r w:rsidR="007B598D" w:rsidRPr="007B598D">
        <w:rPr>
          <w:rFonts w:asciiTheme="minorHAnsi" w:hAnsiTheme="minorHAnsi" w:cstheme="minorHAnsi"/>
          <w:szCs w:val="20"/>
        </w:rPr>
        <w:t>Diagram</w:t>
      </w:r>
      <w:bookmarkEnd w:id="20"/>
    </w:p>
    <w:p w14:paraId="3CB1FCB6" w14:textId="77777777" w:rsidR="007B598D" w:rsidRDefault="007B598D" w:rsidP="007B598D">
      <w:pPr>
        <w:rPr>
          <w:noProof/>
        </w:rPr>
      </w:pPr>
    </w:p>
    <w:p w14:paraId="30CB54D1" w14:textId="6FA222E6" w:rsidR="007B598D" w:rsidRDefault="000E5FAD" w:rsidP="007B598D">
      <w:r>
        <w:rPr>
          <w:noProof/>
        </w:rPr>
        <w:drawing>
          <wp:inline distT="0" distB="0" distL="0" distR="0" wp14:anchorId="0A8BFF5F" wp14:editId="0733F747">
            <wp:extent cx="4810125" cy="6305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8B22" w14:textId="1420B1DA" w:rsidR="007B598D" w:rsidRDefault="003D7376" w:rsidP="003D7376">
      <w:pPr>
        <w:pStyle w:val="Caption"/>
        <w:jc w:val="center"/>
      </w:pPr>
      <w:bookmarkStart w:id="21" w:name="_Toc56160586"/>
      <w:r>
        <w:t xml:space="preserve">Figure </w:t>
      </w:r>
      <w:r w:rsidR="00505E2F">
        <w:fldChar w:fldCharType="begin"/>
      </w:r>
      <w:r w:rsidR="00505E2F">
        <w:instrText xml:space="preserve"> SEQ Figure \* ARABIC </w:instrText>
      </w:r>
      <w:r w:rsidR="00505E2F">
        <w:fldChar w:fldCharType="separate"/>
      </w:r>
      <w:r w:rsidR="00556736">
        <w:rPr>
          <w:noProof/>
        </w:rPr>
        <w:t>2</w:t>
      </w:r>
      <w:r w:rsidR="00505E2F">
        <w:rPr>
          <w:noProof/>
        </w:rPr>
        <w:fldChar w:fldCharType="end"/>
      </w:r>
      <w:r>
        <w:t xml:space="preserve">: </w:t>
      </w:r>
      <w:r w:rsidRPr="008B2104">
        <w:t xml:space="preserve"> </w:t>
      </w:r>
      <w:r w:rsidR="000E5FAD">
        <w:t xml:space="preserve">Activity </w:t>
      </w:r>
      <w:r w:rsidRPr="008B2104">
        <w:t>Diagram</w:t>
      </w:r>
      <w:bookmarkEnd w:id="21"/>
    </w:p>
    <w:p w14:paraId="12263B6F" w14:textId="5FC2CFF6" w:rsidR="007B598D" w:rsidRDefault="007B598D" w:rsidP="007B598D"/>
    <w:p w14:paraId="4FB10AE0" w14:textId="3F42CF0B" w:rsidR="007B598D" w:rsidRDefault="007B598D" w:rsidP="007B598D"/>
    <w:p w14:paraId="010DA3DB" w14:textId="69EC4CB9" w:rsidR="007B598D" w:rsidRDefault="007B598D" w:rsidP="007B598D"/>
    <w:p w14:paraId="29484CCB" w14:textId="7D93E754" w:rsidR="007B598D" w:rsidRDefault="007B598D" w:rsidP="007B598D"/>
    <w:p w14:paraId="3577189A" w14:textId="77777777" w:rsidR="003D7376" w:rsidRPr="007B598D" w:rsidRDefault="003D7376" w:rsidP="000E5FAD">
      <w:pPr>
        <w:ind w:firstLine="0"/>
      </w:pPr>
    </w:p>
    <w:p w14:paraId="46271791" w14:textId="7527F809" w:rsidR="002D2F05" w:rsidRDefault="002D2F05" w:rsidP="006C443B">
      <w:pPr>
        <w:pStyle w:val="Heading2"/>
        <w:numPr>
          <w:ilvl w:val="1"/>
          <w:numId w:val="3"/>
        </w:numPr>
        <w:rPr>
          <w:b/>
          <w:bCs/>
        </w:rPr>
      </w:pPr>
      <w:bookmarkStart w:id="22" w:name="_Toc56160462"/>
      <w:r w:rsidRPr="002D2F05">
        <w:rPr>
          <w:b/>
          <w:bCs/>
        </w:rPr>
        <w:t>Structural Diagram</w:t>
      </w:r>
      <w:bookmarkEnd w:id="22"/>
    </w:p>
    <w:p w14:paraId="424BC02E" w14:textId="01945C0F" w:rsidR="006C443B" w:rsidRPr="006C443B" w:rsidRDefault="006C443B" w:rsidP="006C443B">
      <w:pPr>
        <w:pStyle w:val="Heading3"/>
        <w:rPr>
          <w:rFonts w:asciiTheme="minorHAnsi" w:hAnsiTheme="minorHAnsi" w:cstheme="minorHAnsi"/>
        </w:rPr>
      </w:pPr>
      <w:bookmarkStart w:id="23" w:name="_Toc56160463"/>
      <w:r>
        <w:rPr>
          <w:rFonts w:asciiTheme="minorHAnsi" w:hAnsiTheme="minorHAnsi" w:cstheme="minorHAnsi"/>
        </w:rPr>
        <w:t xml:space="preserve">6.2.1 </w:t>
      </w:r>
      <w:r w:rsidR="007B598D">
        <w:rPr>
          <w:rFonts w:asciiTheme="minorHAnsi" w:hAnsiTheme="minorHAnsi" w:cstheme="minorHAnsi"/>
        </w:rPr>
        <w:t>Component</w:t>
      </w:r>
      <w:r>
        <w:rPr>
          <w:rFonts w:asciiTheme="minorHAnsi" w:hAnsiTheme="minorHAnsi" w:cstheme="minorHAnsi"/>
        </w:rPr>
        <w:t xml:space="preserve"> Diagram</w:t>
      </w:r>
      <w:bookmarkEnd w:id="23"/>
    </w:p>
    <w:p w14:paraId="528813ED" w14:textId="77777777" w:rsidR="00B758C5" w:rsidRPr="00E319F9" w:rsidRDefault="00B758C5" w:rsidP="007D2BF6">
      <w:pPr>
        <w:ind w:firstLine="0"/>
        <w:rPr>
          <w:rFonts w:ascii="Times New Roman" w:hAnsi="Times New Roman"/>
          <w:b/>
          <w:bCs/>
          <w:sz w:val="24"/>
          <w:szCs w:val="24"/>
        </w:rPr>
      </w:pPr>
    </w:p>
    <w:p w14:paraId="6EF177C1" w14:textId="1DC8EF97" w:rsidR="00B13EAE" w:rsidRDefault="000E5FAD" w:rsidP="00071FAC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89F79" wp14:editId="4B117D91">
            <wp:extent cx="6457950" cy="3333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3E6C" w14:textId="4DE2F0EB" w:rsidR="00844AD0" w:rsidRDefault="00844AD0" w:rsidP="00844AD0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24" w:name="_Toc56160587"/>
      <w:r>
        <w:t xml:space="preserve">Figure </w:t>
      </w:r>
      <w:r w:rsidR="00505E2F">
        <w:fldChar w:fldCharType="begin"/>
      </w:r>
      <w:r w:rsidR="00505E2F">
        <w:instrText xml:space="preserve"> SEQ Figure \* ARABIC </w:instrText>
      </w:r>
      <w:r w:rsidR="00505E2F">
        <w:fldChar w:fldCharType="separate"/>
      </w:r>
      <w:r w:rsidR="00556736">
        <w:rPr>
          <w:noProof/>
        </w:rPr>
        <w:t>3</w:t>
      </w:r>
      <w:r w:rsidR="00505E2F">
        <w:rPr>
          <w:noProof/>
        </w:rPr>
        <w:fldChar w:fldCharType="end"/>
      </w:r>
      <w:r>
        <w:t xml:space="preserve">: </w:t>
      </w:r>
      <w:r w:rsidR="007B598D">
        <w:t>Component</w:t>
      </w:r>
      <w:r>
        <w:t xml:space="preserve"> Diagram</w:t>
      </w:r>
      <w:bookmarkEnd w:id="24"/>
    </w:p>
    <w:p w14:paraId="249C4B1C" w14:textId="2083C264" w:rsidR="00844AD0" w:rsidRDefault="00844AD0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79C52CDF" w14:textId="199EF6E0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271A94C" w14:textId="77892364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631FBB52" w14:textId="3474CA8C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7F8B2337" w14:textId="1C29E0AB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D9CD278" w14:textId="1391A239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55091F3A" w14:textId="59FF6890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365B4177" w14:textId="32946AF5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2D7F733" w14:textId="2A4A4CC1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7F6F6133" w14:textId="2C2024BF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682E826F" w14:textId="2413AC14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21BD4A8B" w14:textId="22762CCA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2AA0F3E3" w14:textId="2817E9E7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38751C29" w14:textId="7443C772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6747548D" w14:textId="378F4BA0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F5501CF" w14:textId="5A1715ED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42B117AA" w14:textId="55E9C245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3CEC356" w14:textId="0E8E90DD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E58219D" w14:textId="504CB4BF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29BEE8EB" w14:textId="5347EC3A" w:rsidR="006C443B" w:rsidRDefault="006C443B" w:rsidP="006C443B">
      <w:pPr>
        <w:rPr>
          <w:rFonts w:ascii="Times New Roman" w:hAnsi="Times New Roman"/>
          <w:sz w:val="24"/>
          <w:szCs w:val="24"/>
        </w:rPr>
      </w:pPr>
    </w:p>
    <w:p w14:paraId="093E5A8B" w14:textId="4042683F" w:rsidR="006C443B" w:rsidRDefault="006C443B" w:rsidP="006C443B">
      <w:pPr>
        <w:rPr>
          <w:rFonts w:ascii="Times New Roman" w:hAnsi="Times New Roman"/>
          <w:sz w:val="24"/>
          <w:szCs w:val="24"/>
        </w:rPr>
      </w:pPr>
    </w:p>
    <w:p w14:paraId="44F0B059" w14:textId="09264CEA" w:rsidR="006C443B" w:rsidRPr="006C443B" w:rsidRDefault="006C443B" w:rsidP="006C443B">
      <w:pPr>
        <w:pStyle w:val="Heading3"/>
        <w:rPr>
          <w:rFonts w:asciiTheme="minorHAnsi" w:hAnsiTheme="minorHAnsi" w:cstheme="minorHAnsi"/>
        </w:rPr>
      </w:pPr>
      <w:bookmarkStart w:id="25" w:name="_Toc56160464"/>
      <w:r>
        <w:rPr>
          <w:rFonts w:asciiTheme="minorHAnsi" w:hAnsiTheme="minorHAnsi" w:cstheme="minorHAnsi"/>
        </w:rPr>
        <w:t>6.2.2 Class Diagram</w:t>
      </w:r>
      <w:bookmarkEnd w:id="25"/>
    </w:p>
    <w:p w14:paraId="4EA61306" w14:textId="77777777" w:rsidR="006C443B" w:rsidRDefault="006C443B" w:rsidP="006C443B">
      <w:pPr>
        <w:rPr>
          <w:rFonts w:ascii="Times New Roman" w:hAnsi="Times New Roman"/>
          <w:sz w:val="24"/>
          <w:szCs w:val="24"/>
        </w:rPr>
      </w:pPr>
    </w:p>
    <w:p w14:paraId="03C6093B" w14:textId="5EB7018F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663705D" w14:textId="61B8AED5" w:rsidR="00B13EAE" w:rsidRDefault="000E5FAD" w:rsidP="00071FAC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6A088" wp14:editId="78C032E6">
            <wp:extent cx="6457950" cy="3682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3946" w14:textId="3573DC96" w:rsidR="00844AD0" w:rsidRDefault="00844AD0" w:rsidP="00844AD0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26" w:name="_Toc56160588"/>
      <w:r>
        <w:t xml:space="preserve">Figure </w:t>
      </w:r>
      <w:r w:rsidR="00505E2F">
        <w:fldChar w:fldCharType="begin"/>
      </w:r>
      <w:r w:rsidR="00505E2F">
        <w:instrText xml:space="preserve"> SEQ Figure \* ARABIC </w:instrText>
      </w:r>
      <w:r w:rsidR="00505E2F">
        <w:fldChar w:fldCharType="separate"/>
      </w:r>
      <w:r w:rsidR="00556736">
        <w:rPr>
          <w:noProof/>
        </w:rPr>
        <w:t>4</w:t>
      </w:r>
      <w:r w:rsidR="00505E2F">
        <w:rPr>
          <w:noProof/>
        </w:rPr>
        <w:fldChar w:fldCharType="end"/>
      </w:r>
      <w:r>
        <w:t xml:space="preserve">: </w:t>
      </w:r>
      <w:r w:rsidRPr="006036FB">
        <w:t>Class Diagram</w:t>
      </w:r>
      <w:bookmarkEnd w:id="26"/>
    </w:p>
    <w:p w14:paraId="4D4123F4" w14:textId="77777777" w:rsidR="00844AD0" w:rsidRPr="00E319F9" w:rsidRDefault="00844AD0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3E3BC324" w14:textId="77777777" w:rsidR="0043770D" w:rsidRPr="00E319F9" w:rsidRDefault="0043770D" w:rsidP="008E46DA">
      <w:pPr>
        <w:rPr>
          <w:rFonts w:ascii="Times New Roman" w:hAnsi="Times New Roman"/>
          <w:sz w:val="24"/>
          <w:szCs w:val="24"/>
        </w:rPr>
      </w:pPr>
    </w:p>
    <w:p w14:paraId="6856C4E0" w14:textId="77777777" w:rsidR="00B13EAE" w:rsidRPr="00E319F9" w:rsidRDefault="00B13EAE" w:rsidP="008E46DA">
      <w:pPr>
        <w:rPr>
          <w:rFonts w:ascii="Times New Roman" w:hAnsi="Times New Roman"/>
          <w:sz w:val="24"/>
          <w:szCs w:val="24"/>
        </w:rPr>
      </w:pPr>
    </w:p>
    <w:p w14:paraId="63CBC400" w14:textId="77777777" w:rsidR="00B13EAE" w:rsidRPr="00E319F9" w:rsidRDefault="00B13EAE" w:rsidP="008E46DA">
      <w:pPr>
        <w:rPr>
          <w:rFonts w:ascii="Times New Roman" w:hAnsi="Times New Roman"/>
          <w:sz w:val="24"/>
          <w:szCs w:val="24"/>
        </w:rPr>
      </w:pPr>
    </w:p>
    <w:p w14:paraId="1B2B3328" w14:textId="77777777" w:rsidR="00B13EAE" w:rsidRPr="00E319F9" w:rsidRDefault="00B13EAE" w:rsidP="008E46DA">
      <w:pPr>
        <w:rPr>
          <w:rFonts w:ascii="Times New Roman" w:hAnsi="Times New Roman"/>
          <w:sz w:val="24"/>
          <w:szCs w:val="24"/>
        </w:rPr>
      </w:pPr>
    </w:p>
    <w:p w14:paraId="6356425F" w14:textId="20021F4C" w:rsidR="00B13EAE" w:rsidRDefault="00B13EAE" w:rsidP="008E46DA">
      <w:pPr>
        <w:rPr>
          <w:rFonts w:ascii="Times New Roman" w:hAnsi="Times New Roman"/>
          <w:sz w:val="24"/>
          <w:szCs w:val="24"/>
        </w:rPr>
      </w:pPr>
    </w:p>
    <w:p w14:paraId="0C777955" w14:textId="05F50B30" w:rsidR="006C443B" w:rsidRDefault="006C443B" w:rsidP="008E46DA">
      <w:pPr>
        <w:rPr>
          <w:rFonts w:ascii="Times New Roman" w:hAnsi="Times New Roman"/>
          <w:sz w:val="24"/>
          <w:szCs w:val="24"/>
        </w:rPr>
      </w:pPr>
    </w:p>
    <w:p w14:paraId="24BAF6CC" w14:textId="045790E4" w:rsidR="006C443B" w:rsidRDefault="006C443B" w:rsidP="008E46DA">
      <w:pPr>
        <w:rPr>
          <w:rFonts w:ascii="Times New Roman" w:hAnsi="Times New Roman"/>
          <w:sz w:val="24"/>
          <w:szCs w:val="24"/>
        </w:rPr>
      </w:pPr>
    </w:p>
    <w:p w14:paraId="2E5E1FFE" w14:textId="3AFA679C" w:rsidR="006C443B" w:rsidRDefault="006C443B" w:rsidP="008E46DA">
      <w:pPr>
        <w:rPr>
          <w:rFonts w:ascii="Times New Roman" w:hAnsi="Times New Roman"/>
          <w:sz w:val="24"/>
          <w:szCs w:val="24"/>
        </w:rPr>
      </w:pPr>
    </w:p>
    <w:p w14:paraId="33659F85" w14:textId="4797BEF0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2384D621" w14:textId="36F4244E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4F2193FC" w14:textId="5FF4DEE7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50182241" w14:textId="22AE2C8F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0EF02239" w14:textId="006D8D15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05CA04EC" w14:textId="77777777" w:rsidR="000E5FAD" w:rsidRPr="00E319F9" w:rsidRDefault="000E5FAD" w:rsidP="008E46DA">
      <w:pPr>
        <w:rPr>
          <w:rFonts w:ascii="Times New Roman" w:hAnsi="Times New Roman"/>
          <w:sz w:val="24"/>
          <w:szCs w:val="24"/>
        </w:rPr>
      </w:pPr>
    </w:p>
    <w:p w14:paraId="7B2039A3" w14:textId="25BC0B77" w:rsidR="00B13EAE" w:rsidRPr="00420518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27" w:name="_Hlk56009479"/>
      <w:bookmarkStart w:id="28" w:name="_Toc56160465"/>
      <w:r w:rsidRPr="00420518">
        <w:rPr>
          <w:sz w:val="28"/>
          <w:szCs w:val="28"/>
        </w:rPr>
        <w:lastRenderedPageBreak/>
        <w:t>Testing</w:t>
      </w:r>
      <w:bookmarkEnd w:id="28"/>
    </w:p>
    <w:p w14:paraId="1E5019CE" w14:textId="0B939469" w:rsidR="00B13EAE" w:rsidRDefault="00B13EAE" w:rsidP="00A8497A">
      <w:pPr>
        <w:pStyle w:val="Heading2"/>
        <w:numPr>
          <w:ilvl w:val="1"/>
          <w:numId w:val="3"/>
        </w:numPr>
        <w:rPr>
          <w:b/>
          <w:bCs/>
        </w:rPr>
      </w:pPr>
      <w:bookmarkStart w:id="29" w:name="_Toc56160466"/>
      <w:r w:rsidRPr="002D2F05">
        <w:rPr>
          <w:b/>
          <w:bCs/>
        </w:rPr>
        <w:t>Unit testing</w:t>
      </w:r>
      <w:bookmarkEnd w:id="2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83"/>
        <w:gridCol w:w="3307"/>
        <w:gridCol w:w="2700"/>
        <w:gridCol w:w="2695"/>
      </w:tblGrid>
      <w:tr w:rsidR="003D7376" w:rsidRPr="003D7376" w14:paraId="50AB8A02" w14:textId="77777777" w:rsidTr="003D7376">
        <w:trPr>
          <w:trHeight w:val="533"/>
          <w:jc w:val="center"/>
        </w:trPr>
        <w:tc>
          <w:tcPr>
            <w:tcW w:w="1283" w:type="dxa"/>
          </w:tcPr>
          <w:p w14:paraId="78FB2BE4" w14:textId="7BEB8893" w:rsidR="003D7376" w:rsidRPr="003D7376" w:rsidRDefault="003D7376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3307" w:type="dxa"/>
          </w:tcPr>
          <w:p w14:paraId="56CFC4EF" w14:textId="77777777" w:rsidR="003D7376" w:rsidRPr="003D7376" w:rsidRDefault="003D7376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14:paraId="7BC2EF72" w14:textId="77777777" w:rsidR="003D7376" w:rsidRPr="003D7376" w:rsidRDefault="003D7376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/>
                <w:b/>
                <w:sz w:val="24"/>
                <w:szCs w:val="24"/>
              </w:rPr>
              <w:t>Expected input</w:t>
            </w:r>
          </w:p>
        </w:tc>
        <w:tc>
          <w:tcPr>
            <w:tcW w:w="2695" w:type="dxa"/>
          </w:tcPr>
          <w:p w14:paraId="0068D477" w14:textId="77777777" w:rsidR="003D7376" w:rsidRPr="003D7376" w:rsidRDefault="003D7376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/>
                <w:b/>
                <w:sz w:val="24"/>
                <w:szCs w:val="24"/>
              </w:rPr>
              <w:t>Expected output</w:t>
            </w:r>
          </w:p>
        </w:tc>
      </w:tr>
      <w:tr w:rsidR="003D7376" w:rsidRPr="003D7376" w14:paraId="6A62E2F1" w14:textId="77777777" w:rsidTr="003D7376">
        <w:trPr>
          <w:trHeight w:val="548"/>
          <w:jc w:val="center"/>
        </w:trPr>
        <w:tc>
          <w:tcPr>
            <w:tcW w:w="1283" w:type="dxa"/>
          </w:tcPr>
          <w:p w14:paraId="5FDA5215" w14:textId="77777777" w:rsidR="003D7376" w:rsidRPr="003D7376" w:rsidRDefault="003D7376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HH_01</w:t>
            </w:r>
          </w:p>
        </w:tc>
        <w:tc>
          <w:tcPr>
            <w:tcW w:w="3307" w:type="dxa"/>
          </w:tcPr>
          <w:p w14:paraId="558BD24F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Compatible with all devices</w:t>
            </w:r>
          </w:p>
        </w:tc>
        <w:tc>
          <w:tcPr>
            <w:tcW w:w="2700" w:type="dxa"/>
          </w:tcPr>
          <w:p w14:paraId="70100301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View on desktop, tablet and mobile phones</w:t>
            </w:r>
          </w:p>
        </w:tc>
        <w:tc>
          <w:tcPr>
            <w:tcW w:w="2695" w:type="dxa"/>
          </w:tcPr>
          <w:p w14:paraId="31502331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Compatibility to view on all devices</w:t>
            </w:r>
          </w:p>
        </w:tc>
      </w:tr>
      <w:tr w:rsidR="003D7376" w:rsidRPr="003D7376" w14:paraId="312B31B5" w14:textId="77777777" w:rsidTr="003D7376">
        <w:trPr>
          <w:trHeight w:val="530"/>
          <w:jc w:val="center"/>
        </w:trPr>
        <w:tc>
          <w:tcPr>
            <w:tcW w:w="1283" w:type="dxa"/>
          </w:tcPr>
          <w:p w14:paraId="6EA93714" w14:textId="77777777" w:rsidR="003D7376" w:rsidRPr="003D7376" w:rsidRDefault="003D7376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HH_02</w:t>
            </w:r>
          </w:p>
        </w:tc>
        <w:tc>
          <w:tcPr>
            <w:tcW w:w="3307" w:type="dxa"/>
          </w:tcPr>
          <w:p w14:paraId="6CB2D9F2" w14:textId="31DA185F" w:rsidR="003D7376" w:rsidRPr="003D7376" w:rsidRDefault="002D005A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Compatible with all browsers</w:t>
            </w:r>
          </w:p>
        </w:tc>
        <w:tc>
          <w:tcPr>
            <w:tcW w:w="2700" w:type="dxa"/>
          </w:tcPr>
          <w:p w14:paraId="24601778" w14:textId="7CA8AB68" w:rsidR="003D7376" w:rsidRPr="003D7376" w:rsidRDefault="002D005A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View on different browsers</w:t>
            </w:r>
          </w:p>
        </w:tc>
        <w:tc>
          <w:tcPr>
            <w:tcW w:w="2695" w:type="dxa"/>
          </w:tcPr>
          <w:p w14:paraId="1571287E" w14:textId="4B780480" w:rsidR="003D7376" w:rsidRPr="003D7376" w:rsidRDefault="002D005A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Successful loading on all browsers</w:t>
            </w:r>
          </w:p>
        </w:tc>
      </w:tr>
      <w:tr w:rsidR="003D7376" w:rsidRPr="003D7376" w14:paraId="62514295" w14:textId="77777777" w:rsidTr="003D7376">
        <w:trPr>
          <w:trHeight w:val="710"/>
          <w:jc w:val="center"/>
        </w:trPr>
        <w:tc>
          <w:tcPr>
            <w:tcW w:w="1283" w:type="dxa"/>
          </w:tcPr>
          <w:p w14:paraId="611EAE9D" w14:textId="77777777" w:rsidR="003D7376" w:rsidRPr="003D7376" w:rsidRDefault="003D7376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HH_03</w:t>
            </w:r>
          </w:p>
        </w:tc>
        <w:tc>
          <w:tcPr>
            <w:tcW w:w="3307" w:type="dxa"/>
          </w:tcPr>
          <w:p w14:paraId="711DB046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Maintain flow throughout</w:t>
            </w:r>
          </w:p>
        </w:tc>
        <w:tc>
          <w:tcPr>
            <w:tcW w:w="2700" w:type="dxa"/>
          </w:tcPr>
          <w:p w14:paraId="1B005535" w14:textId="76BBF7C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Lo</w:t>
            </w:r>
            <w:r w:rsidR="002D005A">
              <w:rPr>
                <w:rFonts w:ascii="Times New Roman" w:hAnsi="Times New Roman"/>
                <w:sz w:val="24"/>
                <w:szCs w:val="24"/>
              </w:rPr>
              <w:t>ading</w:t>
            </w:r>
            <w:r w:rsidRPr="003D7376">
              <w:rPr>
                <w:rFonts w:ascii="Times New Roman" w:hAnsi="Times New Roman"/>
                <w:sz w:val="24"/>
                <w:szCs w:val="24"/>
              </w:rPr>
              <w:t>, S</w:t>
            </w:r>
            <w:r w:rsidR="002D005A">
              <w:rPr>
                <w:rFonts w:ascii="Times New Roman" w:hAnsi="Times New Roman"/>
                <w:sz w:val="24"/>
                <w:szCs w:val="24"/>
              </w:rPr>
              <w:t>electing one option viewing quotes</w:t>
            </w:r>
          </w:p>
        </w:tc>
        <w:tc>
          <w:tcPr>
            <w:tcW w:w="2695" w:type="dxa"/>
          </w:tcPr>
          <w:p w14:paraId="76D19BC1" w14:textId="25C3297C" w:rsidR="003D7376" w:rsidRPr="003D7376" w:rsidRDefault="002D005A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Quotes successfully loaded </w:t>
            </w:r>
          </w:p>
        </w:tc>
      </w:tr>
      <w:tr w:rsidR="003D7376" w:rsidRPr="003D7376" w14:paraId="5AECB4EB" w14:textId="77777777" w:rsidTr="003D7376">
        <w:trPr>
          <w:trHeight w:val="710"/>
          <w:jc w:val="center"/>
        </w:trPr>
        <w:tc>
          <w:tcPr>
            <w:tcW w:w="1283" w:type="dxa"/>
          </w:tcPr>
          <w:p w14:paraId="6274378D" w14:textId="77777777" w:rsidR="003D7376" w:rsidRPr="003D7376" w:rsidRDefault="003D7376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HH_04</w:t>
            </w:r>
          </w:p>
        </w:tc>
        <w:tc>
          <w:tcPr>
            <w:tcW w:w="3307" w:type="dxa"/>
          </w:tcPr>
          <w:p w14:paraId="1F840BDE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Interaction and synchronization with database</w:t>
            </w:r>
          </w:p>
        </w:tc>
        <w:tc>
          <w:tcPr>
            <w:tcW w:w="2700" w:type="dxa"/>
          </w:tcPr>
          <w:p w14:paraId="27C80FDA" w14:textId="18A6E721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 xml:space="preserve">Request </w:t>
            </w:r>
            <w:r w:rsidR="002D005A">
              <w:rPr>
                <w:rFonts w:ascii="Times New Roman" w:hAnsi="Times New Roman"/>
                <w:sz w:val="24"/>
                <w:szCs w:val="24"/>
              </w:rPr>
              <w:t>quotes from the database</w:t>
            </w:r>
          </w:p>
        </w:tc>
        <w:tc>
          <w:tcPr>
            <w:tcW w:w="2695" w:type="dxa"/>
          </w:tcPr>
          <w:p w14:paraId="4114ED9F" w14:textId="6BB5B54A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 xml:space="preserve">View </w:t>
            </w:r>
            <w:r w:rsidR="002D005A">
              <w:rPr>
                <w:rFonts w:ascii="Times New Roman" w:hAnsi="Times New Roman"/>
                <w:sz w:val="24"/>
                <w:szCs w:val="24"/>
              </w:rPr>
              <w:t>the requested quotes</w:t>
            </w:r>
          </w:p>
        </w:tc>
      </w:tr>
    </w:tbl>
    <w:p w14:paraId="61450ACD" w14:textId="7E2A833D" w:rsidR="00844AD0" w:rsidRDefault="001821AE" w:rsidP="001821AE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30" w:name="_Toc56160578"/>
      <w:r>
        <w:t xml:space="preserve">Table </w:t>
      </w:r>
      <w:r w:rsidR="00505E2F">
        <w:fldChar w:fldCharType="begin"/>
      </w:r>
      <w:r w:rsidR="00505E2F">
        <w:instrText xml:space="preserve"> SEQ Table \* ARABIC </w:instrText>
      </w:r>
      <w:r w:rsidR="00505E2F">
        <w:fldChar w:fldCharType="separate"/>
      </w:r>
      <w:r w:rsidR="003D7376">
        <w:rPr>
          <w:noProof/>
        </w:rPr>
        <w:t>4</w:t>
      </w:r>
      <w:r w:rsidR="00505E2F">
        <w:rPr>
          <w:noProof/>
        </w:rPr>
        <w:fldChar w:fldCharType="end"/>
      </w:r>
      <w:r>
        <w:t xml:space="preserve">: </w:t>
      </w:r>
      <w:r w:rsidRPr="00515B95">
        <w:t>Unit Testing</w:t>
      </w:r>
      <w:bookmarkEnd w:id="30"/>
    </w:p>
    <w:p w14:paraId="573AF16A" w14:textId="278147E3" w:rsidR="00B13EAE" w:rsidRDefault="00B13EAE" w:rsidP="00A8497A">
      <w:pPr>
        <w:pStyle w:val="Heading2"/>
        <w:numPr>
          <w:ilvl w:val="1"/>
          <w:numId w:val="3"/>
        </w:numPr>
        <w:rPr>
          <w:b/>
          <w:bCs/>
        </w:rPr>
      </w:pPr>
      <w:bookmarkStart w:id="31" w:name="_Toc56160467"/>
      <w:r w:rsidRPr="002D2F05">
        <w:rPr>
          <w:b/>
          <w:bCs/>
        </w:rPr>
        <w:t>Integration testing</w:t>
      </w:r>
      <w:bookmarkEnd w:id="31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709"/>
        <w:gridCol w:w="2616"/>
        <w:gridCol w:w="2358"/>
        <w:gridCol w:w="3212"/>
      </w:tblGrid>
      <w:tr w:rsidR="003D7376" w:rsidRPr="003D7376" w14:paraId="555B09DB" w14:textId="77777777" w:rsidTr="003D7376">
        <w:trPr>
          <w:jc w:val="center"/>
        </w:trPr>
        <w:tc>
          <w:tcPr>
            <w:tcW w:w="1709" w:type="dxa"/>
          </w:tcPr>
          <w:p w14:paraId="5A5BBC6B" w14:textId="14BAD754" w:rsidR="003D7376" w:rsidRPr="003D7376" w:rsidRDefault="003D7376" w:rsidP="003D7376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616" w:type="dxa"/>
          </w:tcPr>
          <w:p w14:paraId="0C583C47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358" w:type="dxa"/>
          </w:tcPr>
          <w:p w14:paraId="300D1662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b/>
                <w:sz w:val="24"/>
                <w:szCs w:val="24"/>
              </w:rPr>
              <w:t>Expected input</w:t>
            </w:r>
          </w:p>
        </w:tc>
        <w:tc>
          <w:tcPr>
            <w:tcW w:w="3212" w:type="dxa"/>
          </w:tcPr>
          <w:p w14:paraId="012075FD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b/>
                <w:sz w:val="24"/>
                <w:szCs w:val="24"/>
              </w:rPr>
              <w:t>Expected output</w:t>
            </w:r>
          </w:p>
        </w:tc>
      </w:tr>
      <w:tr w:rsidR="003D7376" w:rsidRPr="003D7376" w14:paraId="127A1D52" w14:textId="77777777" w:rsidTr="003D7376">
        <w:trPr>
          <w:jc w:val="center"/>
        </w:trPr>
        <w:tc>
          <w:tcPr>
            <w:tcW w:w="1709" w:type="dxa"/>
          </w:tcPr>
          <w:p w14:paraId="2095F113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LL_01</w:t>
            </w:r>
          </w:p>
        </w:tc>
        <w:tc>
          <w:tcPr>
            <w:tcW w:w="2616" w:type="dxa"/>
          </w:tcPr>
          <w:p w14:paraId="334E3507" w14:textId="6D9CF50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 xml:space="preserve">Updating </w:t>
            </w:r>
            <w:r w:rsidR="002D005A">
              <w:rPr>
                <w:rFonts w:ascii="Times New Roman" w:hAnsi="Times New Roman" w:cs="Times New Roman"/>
                <w:sz w:val="24"/>
                <w:szCs w:val="24"/>
              </w:rPr>
              <w:t>the new quotes in database</w:t>
            </w:r>
          </w:p>
        </w:tc>
        <w:tc>
          <w:tcPr>
            <w:tcW w:w="2358" w:type="dxa"/>
          </w:tcPr>
          <w:p w14:paraId="5A552030" w14:textId="29D5B9DD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r w:rsidR="002D005A">
              <w:rPr>
                <w:rFonts w:ascii="Times New Roman" w:hAnsi="Times New Roman" w:cs="Times New Roman"/>
                <w:sz w:val="24"/>
                <w:szCs w:val="24"/>
              </w:rPr>
              <w:t xml:space="preserve"> Quote</w:t>
            </w:r>
          </w:p>
        </w:tc>
        <w:tc>
          <w:tcPr>
            <w:tcW w:w="3212" w:type="dxa"/>
          </w:tcPr>
          <w:p w14:paraId="0EC0B8B1" w14:textId="561BC366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 xml:space="preserve">New </w:t>
            </w:r>
            <w:r w:rsidR="002D005A">
              <w:rPr>
                <w:rFonts w:ascii="Times New Roman" w:hAnsi="Times New Roman" w:cs="Times New Roman"/>
                <w:sz w:val="24"/>
                <w:szCs w:val="24"/>
              </w:rPr>
              <w:t>Quote</w:t>
            </w: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 xml:space="preserve"> added</w:t>
            </w:r>
          </w:p>
        </w:tc>
      </w:tr>
      <w:tr w:rsidR="003D7376" w:rsidRPr="003D7376" w14:paraId="357C1797" w14:textId="77777777" w:rsidTr="003D7376">
        <w:trPr>
          <w:jc w:val="center"/>
        </w:trPr>
        <w:tc>
          <w:tcPr>
            <w:tcW w:w="1709" w:type="dxa"/>
          </w:tcPr>
          <w:p w14:paraId="71C37D0C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LL_01</w:t>
            </w:r>
          </w:p>
        </w:tc>
        <w:tc>
          <w:tcPr>
            <w:tcW w:w="2616" w:type="dxa"/>
          </w:tcPr>
          <w:p w14:paraId="73A12047" w14:textId="05E0A556" w:rsidR="003D7376" w:rsidRPr="003D7376" w:rsidRDefault="002D005A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by Author</w:t>
            </w:r>
          </w:p>
        </w:tc>
        <w:tc>
          <w:tcPr>
            <w:tcW w:w="2358" w:type="dxa"/>
          </w:tcPr>
          <w:p w14:paraId="07604BCB" w14:textId="14B8320A" w:rsidR="003D7376" w:rsidRPr="003D7376" w:rsidRDefault="002D005A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Author Name</w:t>
            </w:r>
          </w:p>
        </w:tc>
        <w:tc>
          <w:tcPr>
            <w:tcW w:w="3212" w:type="dxa"/>
          </w:tcPr>
          <w:p w14:paraId="144851F0" w14:textId="6FCCEC76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Quotes by the searched author</w:t>
            </w:r>
          </w:p>
        </w:tc>
      </w:tr>
      <w:tr w:rsidR="003D7376" w:rsidRPr="003D7376" w14:paraId="79C75259" w14:textId="77777777" w:rsidTr="003D7376">
        <w:trPr>
          <w:trHeight w:val="692"/>
          <w:jc w:val="center"/>
        </w:trPr>
        <w:tc>
          <w:tcPr>
            <w:tcW w:w="1709" w:type="dxa"/>
          </w:tcPr>
          <w:p w14:paraId="74A1C68E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LL_03</w:t>
            </w:r>
          </w:p>
        </w:tc>
        <w:tc>
          <w:tcPr>
            <w:tcW w:w="2616" w:type="dxa"/>
          </w:tcPr>
          <w:p w14:paraId="7D4B3975" w14:textId="29CFFD90" w:rsidR="003D7376" w:rsidRPr="003D7376" w:rsidRDefault="002D005A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by Category</w:t>
            </w:r>
          </w:p>
        </w:tc>
        <w:tc>
          <w:tcPr>
            <w:tcW w:w="2358" w:type="dxa"/>
          </w:tcPr>
          <w:p w14:paraId="49E831B8" w14:textId="2726FE68" w:rsidR="003D7376" w:rsidRPr="003D7376" w:rsidRDefault="002D005A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 Name</w:t>
            </w:r>
          </w:p>
        </w:tc>
        <w:tc>
          <w:tcPr>
            <w:tcW w:w="3212" w:type="dxa"/>
          </w:tcPr>
          <w:p w14:paraId="6BC82F31" w14:textId="0CB87686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Quotes by the searched author</w:t>
            </w:r>
          </w:p>
        </w:tc>
      </w:tr>
      <w:tr w:rsidR="003D7376" w:rsidRPr="003D7376" w14:paraId="7CA52D8A" w14:textId="77777777" w:rsidTr="003D7376">
        <w:trPr>
          <w:trHeight w:val="557"/>
          <w:jc w:val="center"/>
        </w:trPr>
        <w:tc>
          <w:tcPr>
            <w:tcW w:w="1709" w:type="dxa"/>
          </w:tcPr>
          <w:p w14:paraId="6EAF21BB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LL_04</w:t>
            </w:r>
          </w:p>
        </w:tc>
        <w:tc>
          <w:tcPr>
            <w:tcW w:w="2616" w:type="dxa"/>
          </w:tcPr>
          <w:p w14:paraId="4FADF772" w14:textId="0D178C1D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 xml:space="preserve">Support and </w:t>
            </w:r>
            <w:r w:rsidR="00EF6FDC">
              <w:rPr>
                <w:rFonts w:ascii="Times New Roman" w:hAnsi="Times New Roman" w:cs="Times New Roman"/>
                <w:sz w:val="24"/>
                <w:szCs w:val="24"/>
              </w:rPr>
              <w:t>contributors Button</w:t>
            </w:r>
          </w:p>
        </w:tc>
        <w:tc>
          <w:tcPr>
            <w:tcW w:w="2358" w:type="dxa"/>
          </w:tcPr>
          <w:p w14:paraId="5FFABBA3" w14:textId="58F8518B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Clicking Contributors from menu</w:t>
            </w:r>
          </w:p>
        </w:tc>
        <w:tc>
          <w:tcPr>
            <w:tcW w:w="3212" w:type="dxa"/>
          </w:tcPr>
          <w:p w14:paraId="30FD3348" w14:textId="1432A47D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Contributors details displayed.</w:t>
            </w:r>
          </w:p>
        </w:tc>
      </w:tr>
      <w:tr w:rsidR="003D7376" w:rsidRPr="003D7376" w14:paraId="23BEE9E6" w14:textId="77777777" w:rsidTr="003D7376">
        <w:trPr>
          <w:trHeight w:val="557"/>
          <w:jc w:val="center"/>
        </w:trPr>
        <w:tc>
          <w:tcPr>
            <w:tcW w:w="1709" w:type="dxa"/>
          </w:tcPr>
          <w:p w14:paraId="67D105E9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LL_05</w:t>
            </w:r>
          </w:p>
        </w:tc>
        <w:tc>
          <w:tcPr>
            <w:tcW w:w="2616" w:type="dxa"/>
          </w:tcPr>
          <w:p w14:paraId="58DCA25F" w14:textId="653BF9C9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Clear button</w:t>
            </w:r>
          </w:p>
        </w:tc>
        <w:tc>
          <w:tcPr>
            <w:tcW w:w="2358" w:type="dxa"/>
          </w:tcPr>
          <w:p w14:paraId="234DF17A" w14:textId="50B9730C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Clicking clear button</w:t>
            </w:r>
          </w:p>
        </w:tc>
        <w:tc>
          <w:tcPr>
            <w:tcW w:w="3212" w:type="dxa"/>
          </w:tcPr>
          <w:p w14:paraId="00359C6E" w14:textId="7EE9ABCD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loaded quotes gets cleared</w:t>
            </w:r>
          </w:p>
        </w:tc>
      </w:tr>
      <w:tr w:rsidR="003D7376" w:rsidRPr="003D7376" w14:paraId="1F34C75A" w14:textId="77777777" w:rsidTr="003D7376">
        <w:trPr>
          <w:trHeight w:val="557"/>
          <w:jc w:val="center"/>
        </w:trPr>
        <w:tc>
          <w:tcPr>
            <w:tcW w:w="1709" w:type="dxa"/>
          </w:tcPr>
          <w:p w14:paraId="6E1FF066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LL_06</w:t>
            </w:r>
          </w:p>
        </w:tc>
        <w:tc>
          <w:tcPr>
            <w:tcW w:w="2616" w:type="dxa"/>
          </w:tcPr>
          <w:p w14:paraId="5A566B18" w14:textId="57463A66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all button</w:t>
            </w:r>
          </w:p>
        </w:tc>
        <w:tc>
          <w:tcPr>
            <w:tcW w:w="2358" w:type="dxa"/>
          </w:tcPr>
          <w:p w14:paraId="4057633E" w14:textId="09DDF1AC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Clicking Show all button</w:t>
            </w:r>
          </w:p>
        </w:tc>
        <w:tc>
          <w:tcPr>
            <w:tcW w:w="3212" w:type="dxa"/>
          </w:tcPr>
          <w:p w14:paraId="73870E19" w14:textId="5D477EBB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Displays all quotes</w:t>
            </w:r>
          </w:p>
        </w:tc>
      </w:tr>
      <w:tr w:rsidR="003D7376" w:rsidRPr="003D7376" w14:paraId="7AD94081" w14:textId="77777777" w:rsidTr="003D7376">
        <w:trPr>
          <w:trHeight w:val="557"/>
          <w:jc w:val="center"/>
        </w:trPr>
        <w:tc>
          <w:tcPr>
            <w:tcW w:w="1709" w:type="dxa"/>
          </w:tcPr>
          <w:p w14:paraId="46D07B52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LL_07</w:t>
            </w:r>
          </w:p>
        </w:tc>
        <w:tc>
          <w:tcPr>
            <w:tcW w:w="2616" w:type="dxa"/>
          </w:tcPr>
          <w:p w14:paraId="4717D866" w14:textId="4FA62B3A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button</w:t>
            </w:r>
          </w:p>
        </w:tc>
        <w:tc>
          <w:tcPr>
            <w:tcW w:w="2358" w:type="dxa"/>
          </w:tcPr>
          <w:p w14:paraId="78D59233" w14:textId="7F97C73B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Clicking home button</w:t>
            </w:r>
          </w:p>
        </w:tc>
        <w:tc>
          <w:tcPr>
            <w:tcW w:w="3212" w:type="dxa"/>
          </w:tcPr>
          <w:p w14:paraId="3456A3DE" w14:textId="5BE7EA6E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Takes to home Page</w:t>
            </w:r>
          </w:p>
        </w:tc>
      </w:tr>
    </w:tbl>
    <w:p w14:paraId="764F2D6A" w14:textId="6A38475E" w:rsidR="00556736" w:rsidRPr="00296BE0" w:rsidRDefault="001821AE" w:rsidP="00296BE0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32" w:name="_Toc56160579"/>
      <w:r>
        <w:t xml:space="preserve">Table </w:t>
      </w:r>
      <w:r w:rsidR="00505E2F">
        <w:fldChar w:fldCharType="begin"/>
      </w:r>
      <w:r w:rsidR="00505E2F">
        <w:instrText xml:space="preserve"> SEQ Table \* ARABIC </w:instrText>
      </w:r>
      <w:r w:rsidR="00505E2F">
        <w:fldChar w:fldCharType="separate"/>
      </w:r>
      <w:r w:rsidR="003D7376">
        <w:rPr>
          <w:noProof/>
        </w:rPr>
        <w:t>5</w:t>
      </w:r>
      <w:r w:rsidR="00505E2F">
        <w:rPr>
          <w:noProof/>
        </w:rPr>
        <w:fldChar w:fldCharType="end"/>
      </w:r>
      <w:r>
        <w:t xml:space="preserve">: </w:t>
      </w:r>
      <w:r w:rsidRPr="002A1315">
        <w:t>Integration Testing</w:t>
      </w:r>
      <w:bookmarkEnd w:id="32"/>
    </w:p>
    <w:p w14:paraId="035E669E" w14:textId="4853B2C6" w:rsidR="00B13EAE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33" w:name="_Toc56160468"/>
      <w:r w:rsidRPr="00420518">
        <w:rPr>
          <w:sz w:val="28"/>
          <w:szCs w:val="28"/>
        </w:rPr>
        <w:t>Reference</w:t>
      </w:r>
      <w:bookmarkEnd w:id="33"/>
    </w:p>
    <w:bookmarkEnd w:id="27"/>
    <w:p w14:paraId="579366B5" w14:textId="77777777" w:rsidR="00B13EAE" w:rsidRPr="00E319F9" w:rsidRDefault="00B13EAE" w:rsidP="00B30E51">
      <w:pPr>
        <w:ind w:firstLine="0"/>
        <w:rPr>
          <w:rFonts w:ascii="Times New Roman" w:hAnsi="Times New Roman"/>
          <w:sz w:val="24"/>
          <w:szCs w:val="24"/>
        </w:rPr>
      </w:pPr>
    </w:p>
    <w:p w14:paraId="40155BF7" w14:textId="4183119D" w:rsidR="003D7376" w:rsidRDefault="00B13EAE" w:rsidP="008E46DA">
      <w:pPr>
        <w:rPr>
          <w:rFonts w:ascii="Times New Roman" w:hAnsi="Times New Roman"/>
          <w:sz w:val="24"/>
          <w:szCs w:val="24"/>
        </w:rPr>
      </w:pPr>
      <w:r w:rsidRPr="00E319F9">
        <w:rPr>
          <w:rFonts w:ascii="Times New Roman" w:hAnsi="Times New Roman"/>
          <w:sz w:val="24"/>
          <w:szCs w:val="24"/>
        </w:rPr>
        <w:t>[1]</w:t>
      </w:r>
      <w:r w:rsidR="003D7376">
        <w:rPr>
          <w:rFonts w:ascii="Times New Roman" w:hAnsi="Times New Roman"/>
          <w:sz w:val="24"/>
          <w:szCs w:val="24"/>
        </w:rPr>
        <w:t xml:space="preserve"> </w:t>
      </w:r>
      <w:r w:rsidR="003D7376" w:rsidRPr="003D7376">
        <w:rPr>
          <w:rStyle w:val="Hyperlink"/>
          <w:rFonts w:ascii="Times New Roman" w:hAnsi="Times New Roman"/>
          <w:sz w:val="24"/>
          <w:szCs w:val="24"/>
        </w:rPr>
        <w:t>https://www.w3schools.com</w:t>
      </w:r>
    </w:p>
    <w:p w14:paraId="7D0C3BFD" w14:textId="0D70F566" w:rsidR="003D7376" w:rsidRDefault="00535271" w:rsidP="003D737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</w:t>
      </w:r>
      <w:r w:rsidR="003D7376" w:rsidRPr="003D7376">
        <w:rPr>
          <w:rStyle w:val="Hyperlink"/>
          <w:rFonts w:ascii="Times New Roman" w:hAnsi="Times New Roman"/>
          <w:sz w:val="24"/>
          <w:szCs w:val="24"/>
        </w:rPr>
        <w:t>https://www.geeksforgeeks.org</w:t>
      </w:r>
    </w:p>
    <w:p w14:paraId="7C610892" w14:textId="77777777" w:rsidR="00766A47" w:rsidRPr="00E319F9" w:rsidRDefault="00766A47" w:rsidP="008E46DA">
      <w:pPr>
        <w:rPr>
          <w:rFonts w:ascii="Times New Roman" w:hAnsi="Times New Roman"/>
          <w:sz w:val="24"/>
          <w:szCs w:val="24"/>
        </w:rPr>
      </w:pPr>
    </w:p>
    <w:sectPr w:rsidR="00766A47" w:rsidRPr="00E319F9" w:rsidSect="00015EE5">
      <w:headerReference w:type="default" r:id="rId19"/>
      <w:footerReference w:type="default" r:id="rId2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3E123F" w14:textId="77777777" w:rsidR="00505E2F" w:rsidRDefault="00505E2F" w:rsidP="006A582B">
      <w:r>
        <w:separator/>
      </w:r>
    </w:p>
  </w:endnote>
  <w:endnote w:type="continuationSeparator" w:id="0">
    <w:p w14:paraId="4B5D119F" w14:textId="77777777" w:rsidR="00505E2F" w:rsidRDefault="00505E2F" w:rsidP="006A582B">
      <w:r>
        <w:continuationSeparator/>
      </w:r>
    </w:p>
  </w:endnote>
  <w:endnote w:type="continuationNotice" w:id="1">
    <w:p w14:paraId="7CC3A08C" w14:textId="77777777" w:rsidR="00505E2F" w:rsidRDefault="00505E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53" w14:textId="77777777" w:rsidR="00993D20" w:rsidRDefault="00993D20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993D20" w14:paraId="48DC9B57" w14:textId="77777777" w:rsidTr="00107955">
      <w:tc>
        <w:tcPr>
          <w:tcW w:w="3960" w:type="dxa"/>
        </w:tcPr>
        <w:p w14:paraId="48DC9B54" w14:textId="77777777" w:rsidR="00993D20" w:rsidRPr="006E044D" w:rsidRDefault="00993D20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993D20" w:rsidRPr="006E044D" w:rsidRDefault="00993D20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7CC1AC81" w:rsidR="00993D20" w:rsidRPr="006E044D" w:rsidRDefault="00993D20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556CD0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556CD0"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993D20" w:rsidRPr="00B9435E" w:rsidRDefault="00993D20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C2412" w14:textId="77777777" w:rsidR="00505E2F" w:rsidRDefault="00505E2F" w:rsidP="006A582B">
      <w:r>
        <w:separator/>
      </w:r>
    </w:p>
  </w:footnote>
  <w:footnote w:type="continuationSeparator" w:id="0">
    <w:p w14:paraId="69AB3666" w14:textId="77777777" w:rsidR="00505E2F" w:rsidRDefault="00505E2F" w:rsidP="006A582B">
      <w:r>
        <w:continuationSeparator/>
      </w:r>
    </w:p>
  </w:footnote>
  <w:footnote w:type="continuationNotice" w:id="1">
    <w:p w14:paraId="4C14C7F7" w14:textId="77777777" w:rsidR="00505E2F" w:rsidRDefault="00505E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4E" w14:textId="77777777" w:rsidR="00993D20" w:rsidRPr="00DA17A9" w:rsidRDefault="00993D20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993D20" w14:paraId="48DC9B51" w14:textId="77777777" w:rsidTr="668032B7">
      <w:tc>
        <w:tcPr>
          <w:tcW w:w="6768" w:type="dxa"/>
        </w:tcPr>
        <w:p w14:paraId="48DC9B4F" w14:textId="73AEEF19" w:rsidR="00993D20" w:rsidRDefault="00993D20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073AC0">
            <w:rPr>
              <w:rFonts w:ascii="Arial" w:hAnsi="Arial" w:cs="Arial"/>
              <w:sz w:val="18"/>
            </w:rPr>
            <w:t xml:space="preserve">GENESIS Learning Report – </w:t>
          </w:r>
          <w:r w:rsidR="001821AE">
            <w:rPr>
              <w:rFonts w:ascii="Arial" w:hAnsi="Arial" w:cs="Arial"/>
              <w:sz w:val="18"/>
            </w:rPr>
            <w:t xml:space="preserve">Java </w:t>
          </w:r>
          <w:r>
            <w:rPr>
              <w:rFonts w:ascii="Arial" w:hAnsi="Arial" w:cs="Arial"/>
              <w:sz w:val="18"/>
            </w:rPr>
            <w:t>Mini Project</w:t>
          </w:r>
        </w:p>
      </w:tc>
      <w:tc>
        <w:tcPr>
          <w:tcW w:w="2808" w:type="dxa"/>
        </w:tcPr>
        <w:p w14:paraId="48DC9B50" w14:textId="77777777" w:rsidR="00993D20" w:rsidRDefault="00993D20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993D20" w:rsidRPr="00DA17A9" w:rsidRDefault="00993D20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87664"/>
    <w:multiLevelType w:val="hybridMultilevel"/>
    <w:tmpl w:val="460A68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F86D00"/>
    <w:multiLevelType w:val="hybridMultilevel"/>
    <w:tmpl w:val="8172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F6C68"/>
    <w:multiLevelType w:val="multilevel"/>
    <w:tmpl w:val="EBE2C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3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16E4F5A"/>
    <w:multiLevelType w:val="hybridMultilevel"/>
    <w:tmpl w:val="CBAAF1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415E4A"/>
    <w:multiLevelType w:val="hybridMultilevel"/>
    <w:tmpl w:val="4DDEB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CEC5D0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03E48"/>
    <w:multiLevelType w:val="multilevel"/>
    <w:tmpl w:val="5D667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FB15F4"/>
    <w:multiLevelType w:val="hybridMultilevel"/>
    <w:tmpl w:val="2698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C536A"/>
    <w:multiLevelType w:val="hybridMultilevel"/>
    <w:tmpl w:val="8F843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01E9C"/>
    <w:multiLevelType w:val="multilevel"/>
    <w:tmpl w:val="0C4C0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417F3F"/>
    <w:multiLevelType w:val="hybridMultilevel"/>
    <w:tmpl w:val="D5CEC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8B29D5"/>
    <w:multiLevelType w:val="hybridMultilevel"/>
    <w:tmpl w:val="112623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380C3B"/>
    <w:multiLevelType w:val="hybridMultilevel"/>
    <w:tmpl w:val="E034C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3A2F1B"/>
    <w:multiLevelType w:val="hybridMultilevel"/>
    <w:tmpl w:val="D1C29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2F5F9C"/>
    <w:multiLevelType w:val="multilevel"/>
    <w:tmpl w:val="3934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862ABB"/>
    <w:multiLevelType w:val="hybridMultilevel"/>
    <w:tmpl w:val="8C484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E2FD6"/>
    <w:multiLevelType w:val="hybridMultilevel"/>
    <w:tmpl w:val="BE684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54B3A"/>
    <w:multiLevelType w:val="multilevel"/>
    <w:tmpl w:val="712E9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8C643B"/>
    <w:multiLevelType w:val="hybridMultilevel"/>
    <w:tmpl w:val="04B281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7E1E9F"/>
    <w:multiLevelType w:val="multilevel"/>
    <w:tmpl w:val="AF14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3328A4"/>
    <w:multiLevelType w:val="multilevel"/>
    <w:tmpl w:val="69DEE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45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3B4DCD"/>
    <w:multiLevelType w:val="multilevel"/>
    <w:tmpl w:val="0128A4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6D863E1"/>
    <w:multiLevelType w:val="multilevel"/>
    <w:tmpl w:val="AF14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603E7D"/>
    <w:multiLevelType w:val="multilevel"/>
    <w:tmpl w:val="AF14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A000DA"/>
    <w:multiLevelType w:val="hybridMultilevel"/>
    <w:tmpl w:val="09CEA0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3236E0"/>
    <w:multiLevelType w:val="multilevel"/>
    <w:tmpl w:val="B5027D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6A993A2A"/>
    <w:multiLevelType w:val="hybridMultilevel"/>
    <w:tmpl w:val="384ABF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D831AF"/>
    <w:multiLevelType w:val="hybridMultilevel"/>
    <w:tmpl w:val="A59CFE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DB56786"/>
    <w:multiLevelType w:val="multilevel"/>
    <w:tmpl w:val="AECE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45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</w:num>
  <w:num w:numId="3">
    <w:abstractNumId w:val="21"/>
  </w:num>
  <w:num w:numId="4">
    <w:abstractNumId w:val="24"/>
  </w:num>
  <w:num w:numId="5">
    <w:abstractNumId w:val="4"/>
  </w:num>
  <w:num w:numId="6">
    <w:abstractNumId w:val="10"/>
  </w:num>
  <w:num w:numId="7">
    <w:abstractNumId w:val="26"/>
  </w:num>
  <w:num w:numId="8">
    <w:abstractNumId w:val="27"/>
  </w:num>
  <w:num w:numId="9">
    <w:abstractNumId w:val="15"/>
  </w:num>
  <w:num w:numId="10">
    <w:abstractNumId w:val="13"/>
  </w:num>
  <w:num w:numId="11">
    <w:abstractNumId w:val="8"/>
  </w:num>
  <w:num w:numId="12">
    <w:abstractNumId w:val="5"/>
  </w:num>
  <w:num w:numId="13">
    <w:abstractNumId w:val="16"/>
  </w:num>
  <w:num w:numId="14">
    <w:abstractNumId w:val="12"/>
  </w:num>
  <w:num w:numId="15">
    <w:abstractNumId w:val="20"/>
  </w:num>
  <w:num w:numId="16">
    <w:abstractNumId w:val="22"/>
  </w:num>
  <w:num w:numId="17">
    <w:abstractNumId w:val="6"/>
  </w:num>
  <w:num w:numId="18">
    <w:abstractNumId w:val="19"/>
  </w:num>
  <w:num w:numId="19">
    <w:abstractNumId w:val="23"/>
  </w:num>
  <w:num w:numId="20">
    <w:abstractNumId w:val="28"/>
  </w:num>
  <w:num w:numId="21">
    <w:abstractNumId w:val="17"/>
  </w:num>
  <w:num w:numId="22">
    <w:abstractNumId w:val="9"/>
  </w:num>
  <w:num w:numId="23">
    <w:abstractNumId w:val="14"/>
  </w:num>
  <w:num w:numId="24">
    <w:abstractNumId w:val="2"/>
  </w:num>
  <w:num w:numId="25">
    <w:abstractNumId w:val="1"/>
  </w:num>
  <w:num w:numId="26">
    <w:abstractNumId w:val="7"/>
  </w:num>
  <w:num w:numId="27">
    <w:abstractNumId w:val="0"/>
  </w:num>
  <w:num w:numId="28">
    <w:abstractNumId w:val="11"/>
  </w:num>
  <w:num w:numId="29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DE8"/>
    <w:rsid w:val="00003F51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1452"/>
    <w:rsid w:val="0004255F"/>
    <w:rsid w:val="000434B8"/>
    <w:rsid w:val="0004353F"/>
    <w:rsid w:val="000437CB"/>
    <w:rsid w:val="00044F0B"/>
    <w:rsid w:val="00046FF4"/>
    <w:rsid w:val="0005019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0A81"/>
    <w:rsid w:val="00071FAC"/>
    <w:rsid w:val="00072543"/>
    <w:rsid w:val="00073AC0"/>
    <w:rsid w:val="00075258"/>
    <w:rsid w:val="00076ECD"/>
    <w:rsid w:val="00077AEC"/>
    <w:rsid w:val="00081B3C"/>
    <w:rsid w:val="0009037E"/>
    <w:rsid w:val="00094E8E"/>
    <w:rsid w:val="00096B20"/>
    <w:rsid w:val="00097687"/>
    <w:rsid w:val="000A036F"/>
    <w:rsid w:val="000A221E"/>
    <w:rsid w:val="000A2C73"/>
    <w:rsid w:val="000A70B7"/>
    <w:rsid w:val="000A7CE5"/>
    <w:rsid w:val="000B0B22"/>
    <w:rsid w:val="000B1C98"/>
    <w:rsid w:val="000B3331"/>
    <w:rsid w:val="000B67F9"/>
    <w:rsid w:val="000B6830"/>
    <w:rsid w:val="000B7A4D"/>
    <w:rsid w:val="000B7E84"/>
    <w:rsid w:val="000C4CEA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5FAD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16151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1E2E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1AE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96FAD"/>
    <w:rsid w:val="00197141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00C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E2515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2908"/>
    <w:rsid w:val="002438B2"/>
    <w:rsid w:val="00245837"/>
    <w:rsid w:val="00250FD9"/>
    <w:rsid w:val="002540D1"/>
    <w:rsid w:val="002540E4"/>
    <w:rsid w:val="00254B55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3D9F"/>
    <w:rsid w:val="0029552E"/>
    <w:rsid w:val="00296BE0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B7FFE"/>
    <w:rsid w:val="002C094F"/>
    <w:rsid w:val="002C17E6"/>
    <w:rsid w:val="002C32FB"/>
    <w:rsid w:val="002C3F89"/>
    <w:rsid w:val="002C4810"/>
    <w:rsid w:val="002C6266"/>
    <w:rsid w:val="002C7874"/>
    <w:rsid w:val="002D005A"/>
    <w:rsid w:val="002D149C"/>
    <w:rsid w:val="002D1F12"/>
    <w:rsid w:val="002D2616"/>
    <w:rsid w:val="002D2F05"/>
    <w:rsid w:val="002D41DD"/>
    <w:rsid w:val="002D6C3E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46F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7AB"/>
    <w:rsid w:val="00312A9A"/>
    <w:rsid w:val="003133DF"/>
    <w:rsid w:val="00314034"/>
    <w:rsid w:val="003148D2"/>
    <w:rsid w:val="00314E0C"/>
    <w:rsid w:val="00316202"/>
    <w:rsid w:val="00317174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4FDB"/>
    <w:rsid w:val="0034540B"/>
    <w:rsid w:val="00345E5D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150"/>
    <w:rsid w:val="00367F74"/>
    <w:rsid w:val="00371721"/>
    <w:rsid w:val="003724F8"/>
    <w:rsid w:val="00374E9E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5BE8"/>
    <w:rsid w:val="003B6915"/>
    <w:rsid w:val="003B733D"/>
    <w:rsid w:val="003C253E"/>
    <w:rsid w:val="003C4A6B"/>
    <w:rsid w:val="003C596A"/>
    <w:rsid w:val="003C5E4C"/>
    <w:rsid w:val="003C6231"/>
    <w:rsid w:val="003C6BB2"/>
    <w:rsid w:val="003D0B05"/>
    <w:rsid w:val="003D255C"/>
    <w:rsid w:val="003D43AA"/>
    <w:rsid w:val="003D4406"/>
    <w:rsid w:val="003D482E"/>
    <w:rsid w:val="003D4BA6"/>
    <w:rsid w:val="003D7376"/>
    <w:rsid w:val="003E0AEA"/>
    <w:rsid w:val="003E1888"/>
    <w:rsid w:val="003E19FF"/>
    <w:rsid w:val="003E280F"/>
    <w:rsid w:val="003E292D"/>
    <w:rsid w:val="003E457D"/>
    <w:rsid w:val="003E6227"/>
    <w:rsid w:val="003E624F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149"/>
    <w:rsid w:val="00413620"/>
    <w:rsid w:val="004150CB"/>
    <w:rsid w:val="00417AA7"/>
    <w:rsid w:val="00420518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3770D"/>
    <w:rsid w:val="004413FB"/>
    <w:rsid w:val="0044157A"/>
    <w:rsid w:val="00441670"/>
    <w:rsid w:val="00443173"/>
    <w:rsid w:val="00450173"/>
    <w:rsid w:val="004505DF"/>
    <w:rsid w:val="00451C89"/>
    <w:rsid w:val="00451D49"/>
    <w:rsid w:val="004522F3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346"/>
    <w:rsid w:val="0046540B"/>
    <w:rsid w:val="0046708A"/>
    <w:rsid w:val="00470AF6"/>
    <w:rsid w:val="00470E4A"/>
    <w:rsid w:val="004720CB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0F6E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03A6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71B"/>
    <w:rsid w:val="004E2BF2"/>
    <w:rsid w:val="004E7031"/>
    <w:rsid w:val="004F0A28"/>
    <w:rsid w:val="004F0A4E"/>
    <w:rsid w:val="004F0F94"/>
    <w:rsid w:val="004F192F"/>
    <w:rsid w:val="004F20C0"/>
    <w:rsid w:val="004F3FBF"/>
    <w:rsid w:val="004F74D8"/>
    <w:rsid w:val="0050041A"/>
    <w:rsid w:val="00502375"/>
    <w:rsid w:val="00503D7B"/>
    <w:rsid w:val="00505E2F"/>
    <w:rsid w:val="00506F40"/>
    <w:rsid w:val="005113E5"/>
    <w:rsid w:val="00512662"/>
    <w:rsid w:val="00512FFC"/>
    <w:rsid w:val="0051305C"/>
    <w:rsid w:val="0051444D"/>
    <w:rsid w:val="00517AEE"/>
    <w:rsid w:val="005206A6"/>
    <w:rsid w:val="005211F0"/>
    <w:rsid w:val="00522ED9"/>
    <w:rsid w:val="005249E0"/>
    <w:rsid w:val="00525DD8"/>
    <w:rsid w:val="00525F27"/>
    <w:rsid w:val="0052788C"/>
    <w:rsid w:val="00533266"/>
    <w:rsid w:val="00535271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2EE2"/>
    <w:rsid w:val="00553062"/>
    <w:rsid w:val="00553962"/>
    <w:rsid w:val="00554692"/>
    <w:rsid w:val="00556736"/>
    <w:rsid w:val="00556A6B"/>
    <w:rsid w:val="00556CD0"/>
    <w:rsid w:val="00557C59"/>
    <w:rsid w:val="005633D4"/>
    <w:rsid w:val="00563E81"/>
    <w:rsid w:val="00564CAF"/>
    <w:rsid w:val="00565C2A"/>
    <w:rsid w:val="00565FA2"/>
    <w:rsid w:val="00566506"/>
    <w:rsid w:val="00572002"/>
    <w:rsid w:val="005724EE"/>
    <w:rsid w:val="00573678"/>
    <w:rsid w:val="005803AF"/>
    <w:rsid w:val="00580A81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083A"/>
    <w:rsid w:val="005C11C4"/>
    <w:rsid w:val="005C228A"/>
    <w:rsid w:val="005C3910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369"/>
    <w:rsid w:val="00622D6C"/>
    <w:rsid w:val="006235CC"/>
    <w:rsid w:val="0062672E"/>
    <w:rsid w:val="00626E62"/>
    <w:rsid w:val="00630659"/>
    <w:rsid w:val="00630D22"/>
    <w:rsid w:val="0063248F"/>
    <w:rsid w:val="00632896"/>
    <w:rsid w:val="0063441E"/>
    <w:rsid w:val="00634552"/>
    <w:rsid w:val="00634880"/>
    <w:rsid w:val="00635128"/>
    <w:rsid w:val="006403EB"/>
    <w:rsid w:val="00641E85"/>
    <w:rsid w:val="00647941"/>
    <w:rsid w:val="00651351"/>
    <w:rsid w:val="00651745"/>
    <w:rsid w:val="00652FB1"/>
    <w:rsid w:val="00653DBA"/>
    <w:rsid w:val="00653F22"/>
    <w:rsid w:val="00656526"/>
    <w:rsid w:val="00657156"/>
    <w:rsid w:val="006575FB"/>
    <w:rsid w:val="00657694"/>
    <w:rsid w:val="00661336"/>
    <w:rsid w:val="00661CB4"/>
    <w:rsid w:val="00663A43"/>
    <w:rsid w:val="0066466B"/>
    <w:rsid w:val="006668DB"/>
    <w:rsid w:val="00671401"/>
    <w:rsid w:val="00673285"/>
    <w:rsid w:val="00674013"/>
    <w:rsid w:val="006742AA"/>
    <w:rsid w:val="0068151F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5946"/>
    <w:rsid w:val="0069624D"/>
    <w:rsid w:val="00696E36"/>
    <w:rsid w:val="006A2A5F"/>
    <w:rsid w:val="006A582B"/>
    <w:rsid w:val="006A6299"/>
    <w:rsid w:val="006A6589"/>
    <w:rsid w:val="006B253A"/>
    <w:rsid w:val="006B3F55"/>
    <w:rsid w:val="006B4DE2"/>
    <w:rsid w:val="006B4EC8"/>
    <w:rsid w:val="006B5402"/>
    <w:rsid w:val="006B75C9"/>
    <w:rsid w:val="006C011B"/>
    <w:rsid w:val="006C443B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4AB5"/>
    <w:rsid w:val="006E5294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0A3"/>
    <w:rsid w:val="00703A0B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66A47"/>
    <w:rsid w:val="0077021F"/>
    <w:rsid w:val="00771E5C"/>
    <w:rsid w:val="0077647D"/>
    <w:rsid w:val="00777AB4"/>
    <w:rsid w:val="00782CB9"/>
    <w:rsid w:val="00790EC1"/>
    <w:rsid w:val="007929BC"/>
    <w:rsid w:val="0079478B"/>
    <w:rsid w:val="0079485F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BD2"/>
    <w:rsid w:val="007A7C46"/>
    <w:rsid w:val="007B0FF9"/>
    <w:rsid w:val="007B11B3"/>
    <w:rsid w:val="007B1D78"/>
    <w:rsid w:val="007B2DE1"/>
    <w:rsid w:val="007B3560"/>
    <w:rsid w:val="007B3ACD"/>
    <w:rsid w:val="007B556F"/>
    <w:rsid w:val="007B598D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D2164"/>
    <w:rsid w:val="007D2BF6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91F"/>
    <w:rsid w:val="007F2DDD"/>
    <w:rsid w:val="007F2E99"/>
    <w:rsid w:val="007F3A4E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976"/>
    <w:rsid w:val="00814D3F"/>
    <w:rsid w:val="00815667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43BF"/>
    <w:rsid w:val="00837AAE"/>
    <w:rsid w:val="00837D9E"/>
    <w:rsid w:val="0084424C"/>
    <w:rsid w:val="00844AD0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6703"/>
    <w:rsid w:val="0086765E"/>
    <w:rsid w:val="00871141"/>
    <w:rsid w:val="00872795"/>
    <w:rsid w:val="008729AC"/>
    <w:rsid w:val="008737A4"/>
    <w:rsid w:val="00874143"/>
    <w:rsid w:val="0087571C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0D81"/>
    <w:rsid w:val="008B104A"/>
    <w:rsid w:val="008B139B"/>
    <w:rsid w:val="008B4EB4"/>
    <w:rsid w:val="008B5815"/>
    <w:rsid w:val="008B6FAD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0E"/>
    <w:rsid w:val="008E4452"/>
    <w:rsid w:val="008E46DA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31A6"/>
    <w:rsid w:val="00913251"/>
    <w:rsid w:val="009137CA"/>
    <w:rsid w:val="00914155"/>
    <w:rsid w:val="00914DBE"/>
    <w:rsid w:val="00914F13"/>
    <w:rsid w:val="009153F4"/>
    <w:rsid w:val="009167C8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6169"/>
    <w:rsid w:val="009472C9"/>
    <w:rsid w:val="00947B16"/>
    <w:rsid w:val="00950480"/>
    <w:rsid w:val="00951928"/>
    <w:rsid w:val="009526C4"/>
    <w:rsid w:val="00952AE9"/>
    <w:rsid w:val="00953EB1"/>
    <w:rsid w:val="00954566"/>
    <w:rsid w:val="00957EDA"/>
    <w:rsid w:val="009614CA"/>
    <w:rsid w:val="00963DA6"/>
    <w:rsid w:val="00965B90"/>
    <w:rsid w:val="00967644"/>
    <w:rsid w:val="009733AB"/>
    <w:rsid w:val="009756E9"/>
    <w:rsid w:val="00976292"/>
    <w:rsid w:val="009818CF"/>
    <w:rsid w:val="00985847"/>
    <w:rsid w:val="009909BF"/>
    <w:rsid w:val="00993875"/>
    <w:rsid w:val="00993D20"/>
    <w:rsid w:val="00995956"/>
    <w:rsid w:val="00997756"/>
    <w:rsid w:val="0099783D"/>
    <w:rsid w:val="009A0D0B"/>
    <w:rsid w:val="009A58B8"/>
    <w:rsid w:val="009A5E13"/>
    <w:rsid w:val="009B094B"/>
    <w:rsid w:val="009B15D2"/>
    <w:rsid w:val="009B2A69"/>
    <w:rsid w:val="009B3953"/>
    <w:rsid w:val="009B49B2"/>
    <w:rsid w:val="009B52D1"/>
    <w:rsid w:val="009B5808"/>
    <w:rsid w:val="009B5CC3"/>
    <w:rsid w:val="009C000A"/>
    <w:rsid w:val="009C0F48"/>
    <w:rsid w:val="009C220B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149C"/>
    <w:rsid w:val="009F23CD"/>
    <w:rsid w:val="009F2EBC"/>
    <w:rsid w:val="009F3E33"/>
    <w:rsid w:val="009F4BF8"/>
    <w:rsid w:val="009F7033"/>
    <w:rsid w:val="00A037B6"/>
    <w:rsid w:val="00A03BCD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15325"/>
    <w:rsid w:val="00A200AC"/>
    <w:rsid w:val="00A21668"/>
    <w:rsid w:val="00A21D63"/>
    <w:rsid w:val="00A21EB3"/>
    <w:rsid w:val="00A24D92"/>
    <w:rsid w:val="00A27E85"/>
    <w:rsid w:val="00A31D00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56405"/>
    <w:rsid w:val="00A60155"/>
    <w:rsid w:val="00A60B50"/>
    <w:rsid w:val="00A61302"/>
    <w:rsid w:val="00A61B09"/>
    <w:rsid w:val="00A63A61"/>
    <w:rsid w:val="00A7259F"/>
    <w:rsid w:val="00A72D6E"/>
    <w:rsid w:val="00A73627"/>
    <w:rsid w:val="00A73682"/>
    <w:rsid w:val="00A74845"/>
    <w:rsid w:val="00A7500F"/>
    <w:rsid w:val="00A75A68"/>
    <w:rsid w:val="00A75B53"/>
    <w:rsid w:val="00A803A9"/>
    <w:rsid w:val="00A8497A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2767"/>
    <w:rsid w:val="00AC3D92"/>
    <w:rsid w:val="00AD228D"/>
    <w:rsid w:val="00AD4BE9"/>
    <w:rsid w:val="00AD504B"/>
    <w:rsid w:val="00AD7647"/>
    <w:rsid w:val="00AE52EB"/>
    <w:rsid w:val="00AF174E"/>
    <w:rsid w:val="00AF17EC"/>
    <w:rsid w:val="00AF1DB9"/>
    <w:rsid w:val="00AF22E2"/>
    <w:rsid w:val="00AF60FE"/>
    <w:rsid w:val="00AF6831"/>
    <w:rsid w:val="00B04442"/>
    <w:rsid w:val="00B04BF6"/>
    <w:rsid w:val="00B11411"/>
    <w:rsid w:val="00B11B50"/>
    <w:rsid w:val="00B13EAE"/>
    <w:rsid w:val="00B15B06"/>
    <w:rsid w:val="00B160FF"/>
    <w:rsid w:val="00B1686D"/>
    <w:rsid w:val="00B2024F"/>
    <w:rsid w:val="00B202AC"/>
    <w:rsid w:val="00B20D8C"/>
    <w:rsid w:val="00B220E2"/>
    <w:rsid w:val="00B23F0B"/>
    <w:rsid w:val="00B23FFB"/>
    <w:rsid w:val="00B241F9"/>
    <w:rsid w:val="00B274A2"/>
    <w:rsid w:val="00B30E51"/>
    <w:rsid w:val="00B31583"/>
    <w:rsid w:val="00B36CDF"/>
    <w:rsid w:val="00B41E75"/>
    <w:rsid w:val="00B42F99"/>
    <w:rsid w:val="00B462AA"/>
    <w:rsid w:val="00B47E0B"/>
    <w:rsid w:val="00B505F4"/>
    <w:rsid w:val="00B51826"/>
    <w:rsid w:val="00B51D3D"/>
    <w:rsid w:val="00B5485F"/>
    <w:rsid w:val="00B54AC2"/>
    <w:rsid w:val="00B55356"/>
    <w:rsid w:val="00B554C7"/>
    <w:rsid w:val="00B57317"/>
    <w:rsid w:val="00B577D8"/>
    <w:rsid w:val="00B6199F"/>
    <w:rsid w:val="00B620D8"/>
    <w:rsid w:val="00B6288C"/>
    <w:rsid w:val="00B64F0A"/>
    <w:rsid w:val="00B6533B"/>
    <w:rsid w:val="00B670E9"/>
    <w:rsid w:val="00B717AB"/>
    <w:rsid w:val="00B733A0"/>
    <w:rsid w:val="00B758C5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97743"/>
    <w:rsid w:val="00BA046F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1CF"/>
    <w:rsid w:val="00BF6E3A"/>
    <w:rsid w:val="00BF6F44"/>
    <w:rsid w:val="00BF7938"/>
    <w:rsid w:val="00BF7CE1"/>
    <w:rsid w:val="00C02335"/>
    <w:rsid w:val="00C02D5E"/>
    <w:rsid w:val="00C041E8"/>
    <w:rsid w:val="00C05CA2"/>
    <w:rsid w:val="00C06A7E"/>
    <w:rsid w:val="00C06D8D"/>
    <w:rsid w:val="00C117C8"/>
    <w:rsid w:val="00C135DC"/>
    <w:rsid w:val="00C16189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0D8C"/>
    <w:rsid w:val="00C4117F"/>
    <w:rsid w:val="00C421E9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CE9"/>
    <w:rsid w:val="00C82E4D"/>
    <w:rsid w:val="00C835AC"/>
    <w:rsid w:val="00C842A9"/>
    <w:rsid w:val="00C856CC"/>
    <w:rsid w:val="00C86CDB"/>
    <w:rsid w:val="00C91099"/>
    <w:rsid w:val="00C91907"/>
    <w:rsid w:val="00C9410C"/>
    <w:rsid w:val="00C9532E"/>
    <w:rsid w:val="00C96ACA"/>
    <w:rsid w:val="00C97821"/>
    <w:rsid w:val="00CA0E5D"/>
    <w:rsid w:val="00CA24FC"/>
    <w:rsid w:val="00CA3E58"/>
    <w:rsid w:val="00CA587A"/>
    <w:rsid w:val="00CA5AB3"/>
    <w:rsid w:val="00CA694F"/>
    <w:rsid w:val="00CA765F"/>
    <w:rsid w:val="00CB1D5A"/>
    <w:rsid w:val="00CB2028"/>
    <w:rsid w:val="00CB311E"/>
    <w:rsid w:val="00CB3548"/>
    <w:rsid w:val="00CB5332"/>
    <w:rsid w:val="00CB57CA"/>
    <w:rsid w:val="00CB5841"/>
    <w:rsid w:val="00CB5E8A"/>
    <w:rsid w:val="00CB5FDD"/>
    <w:rsid w:val="00CB6456"/>
    <w:rsid w:val="00CB7662"/>
    <w:rsid w:val="00CB7A8D"/>
    <w:rsid w:val="00CC1673"/>
    <w:rsid w:val="00CC4D5A"/>
    <w:rsid w:val="00CC5A29"/>
    <w:rsid w:val="00CC7884"/>
    <w:rsid w:val="00CD134B"/>
    <w:rsid w:val="00CD1A6F"/>
    <w:rsid w:val="00CD5FF0"/>
    <w:rsid w:val="00CE01AC"/>
    <w:rsid w:val="00CE51B1"/>
    <w:rsid w:val="00CE7459"/>
    <w:rsid w:val="00CE7E97"/>
    <w:rsid w:val="00CF21E1"/>
    <w:rsid w:val="00CF2A87"/>
    <w:rsid w:val="00CF31BF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0F54"/>
    <w:rsid w:val="00D11BF4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30D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61949"/>
    <w:rsid w:val="00D62161"/>
    <w:rsid w:val="00D637EB"/>
    <w:rsid w:val="00D71719"/>
    <w:rsid w:val="00D724E8"/>
    <w:rsid w:val="00D740F0"/>
    <w:rsid w:val="00D8043E"/>
    <w:rsid w:val="00D80B14"/>
    <w:rsid w:val="00D8110D"/>
    <w:rsid w:val="00D85199"/>
    <w:rsid w:val="00D87797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1A7E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5966"/>
    <w:rsid w:val="00E06F69"/>
    <w:rsid w:val="00E1415F"/>
    <w:rsid w:val="00E14C81"/>
    <w:rsid w:val="00E164ED"/>
    <w:rsid w:val="00E21668"/>
    <w:rsid w:val="00E26477"/>
    <w:rsid w:val="00E2725E"/>
    <w:rsid w:val="00E31813"/>
    <w:rsid w:val="00E319F9"/>
    <w:rsid w:val="00E327FF"/>
    <w:rsid w:val="00E34A8E"/>
    <w:rsid w:val="00E37F3D"/>
    <w:rsid w:val="00E37F52"/>
    <w:rsid w:val="00E4112F"/>
    <w:rsid w:val="00E412EA"/>
    <w:rsid w:val="00E41425"/>
    <w:rsid w:val="00E41D95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663D1"/>
    <w:rsid w:val="00E7159B"/>
    <w:rsid w:val="00E727E6"/>
    <w:rsid w:val="00E72C58"/>
    <w:rsid w:val="00E746AA"/>
    <w:rsid w:val="00E74B08"/>
    <w:rsid w:val="00E75678"/>
    <w:rsid w:val="00E76DB1"/>
    <w:rsid w:val="00E76E32"/>
    <w:rsid w:val="00E770B6"/>
    <w:rsid w:val="00E77E24"/>
    <w:rsid w:val="00E84248"/>
    <w:rsid w:val="00E84A8D"/>
    <w:rsid w:val="00E85F8F"/>
    <w:rsid w:val="00E861FE"/>
    <w:rsid w:val="00E9032F"/>
    <w:rsid w:val="00E916F1"/>
    <w:rsid w:val="00E919D2"/>
    <w:rsid w:val="00E9330D"/>
    <w:rsid w:val="00EA0396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0524"/>
    <w:rsid w:val="00EC1A63"/>
    <w:rsid w:val="00EC2EFD"/>
    <w:rsid w:val="00ED0BB1"/>
    <w:rsid w:val="00ED3995"/>
    <w:rsid w:val="00ED45AB"/>
    <w:rsid w:val="00ED6C57"/>
    <w:rsid w:val="00ED7DF7"/>
    <w:rsid w:val="00EE127F"/>
    <w:rsid w:val="00EE237A"/>
    <w:rsid w:val="00EE2D75"/>
    <w:rsid w:val="00EE4EC2"/>
    <w:rsid w:val="00EE5B86"/>
    <w:rsid w:val="00EE7E29"/>
    <w:rsid w:val="00EF03F4"/>
    <w:rsid w:val="00EF1A26"/>
    <w:rsid w:val="00EF2B08"/>
    <w:rsid w:val="00EF426D"/>
    <w:rsid w:val="00EF6FDC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0CF6"/>
    <w:rsid w:val="00F11849"/>
    <w:rsid w:val="00F15F70"/>
    <w:rsid w:val="00F16AE2"/>
    <w:rsid w:val="00F20BFE"/>
    <w:rsid w:val="00F210A0"/>
    <w:rsid w:val="00F227A1"/>
    <w:rsid w:val="00F25ABA"/>
    <w:rsid w:val="00F275BB"/>
    <w:rsid w:val="00F300C8"/>
    <w:rsid w:val="00F3564E"/>
    <w:rsid w:val="00F36BBE"/>
    <w:rsid w:val="00F424D5"/>
    <w:rsid w:val="00F46D3F"/>
    <w:rsid w:val="00F5261B"/>
    <w:rsid w:val="00F532B0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20B5"/>
    <w:rsid w:val="00F83A3E"/>
    <w:rsid w:val="00F850B4"/>
    <w:rsid w:val="00F850EA"/>
    <w:rsid w:val="00F86EB8"/>
    <w:rsid w:val="00F93B24"/>
    <w:rsid w:val="00F948FA"/>
    <w:rsid w:val="00F94DAE"/>
    <w:rsid w:val="00F968B6"/>
    <w:rsid w:val="00F97D46"/>
    <w:rsid w:val="00FA0290"/>
    <w:rsid w:val="00FA0700"/>
    <w:rsid w:val="00FA109E"/>
    <w:rsid w:val="00FA2B4D"/>
    <w:rsid w:val="00FA31F3"/>
    <w:rsid w:val="00FA3A80"/>
    <w:rsid w:val="00FA5D55"/>
    <w:rsid w:val="00FA7260"/>
    <w:rsid w:val="00FB0E20"/>
    <w:rsid w:val="00FB38C8"/>
    <w:rsid w:val="00FB3B79"/>
    <w:rsid w:val="00FB4A97"/>
    <w:rsid w:val="00FB553F"/>
    <w:rsid w:val="00FB55E2"/>
    <w:rsid w:val="00FB5947"/>
    <w:rsid w:val="00FB649C"/>
    <w:rsid w:val="00FB6A72"/>
    <w:rsid w:val="00FC069C"/>
    <w:rsid w:val="00FC0D4F"/>
    <w:rsid w:val="00FC1466"/>
    <w:rsid w:val="00FC1B39"/>
    <w:rsid w:val="00FC5C70"/>
    <w:rsid w:val="00FC6980"/>
    <w:rsid w:val="00FC72E6"/>
    <w:rsid w:val="00FC7BEF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E7C23"/>
    <w:rsid w:val="00FF271C"/>
    <w:rsid w:val="00FF2FD0"/>
    <w:rsid w:val="00FF51F1"/>
    <w:rsid w:val="00FF6306"/>
    <w:rsid w:val="05A2187D"/>
    <w:rsid w:val="1C2D3781"/>
    <w:rsid w:val="2C5A8D3E"/>
    <w:rsid w:val="31FB6AD0"/>
    <w:rsid w:val="55856338"/>
    <w:rsid w:val="5AE22ECB"/>
    <w:rsid w:val="615C5E0C"/>
    <w:rsid w:val="668032B7"/>
    <w:rsid w:val="6950B3C9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31D00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  <w:pPr>
      <w:ind w:firstLine="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Mention2">
    <w:name w:val="Mention2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  <w:style w:type="table" w:customStyle="1" w:styleId="TableGrid1">
    <w:name w:val="Table Grid1"/>
    <w:basedOn w:val="TableNormal"/>
    <w:next w:val="TableGrid"/>
    <w:uiPriority w:val="39"/>
    <w:rsid w:val="00B6199F"/>
    <w:rPr>
      <w:rFonts w:asciiTheme="minorHAnsi" w:eastAsiaTheme="minorHAnsi" w:hAnsiTheme="minorHAnsi" w:cstheme="minorBid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B758C5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E84248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B30E51"/>
    <w:rPr>
      <w:color w:val="605E5C"/>
      <w:shd w:val="clear" w:color="auto" w:fill="E1DFDD"/>
    </w:rPr>
  </w:style>
  <w:style w:type="character" w:customStyle="1" w:styleId="ts-image">
    <w:name w:val="ts-image"/>
    <w:basedOn w:val="DefaultParagraphFont"/>
    <w:rsid w:val="00D10F54"/>
  </w:style>
  <w:style w:type="character" w:styleId="UnresolvedMention">
    <w:name w:val="Unresolved Mention"/>
    <w:basedOn w:val="DefaultParagraphFont"/>
    <w:uiPriority w:val="99"/>
    <w:semiHidden/>
    <w:unhideWhenUsed/>
    <w:rsid w:val="003D7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83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0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13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4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5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DE32F6A-B528-421F-9B2B-6AE81585253C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6435E681-184E-497A-B276-54BBE63C6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Template.dotx</Template>
  <TotalTime>124</TotalTime>
  <Pages>10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Nishant Raj</cp:lastModifiedBy>
  <cp:revision>5</cp:revision>
  <cp:lastPrinted>2020-10-10T05:55:00Z</cp:lastPrinted>
  <dcterms:created xsi:type="dcterms:W3CDTF">2020-11-12T08:59:00Z</dcterms:created>
  <dcterms:modified xsi:type="dcterms:W3CDTF">2020-11-13T06:20:00Z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